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3"/>
        <w:gridCol w:w="1833"/>
        <w:gridCol w:w="1833"/>
        <w:gridCol w:w="1833"/>
        <w:gridCol w:w="1834"/>
      </w:tblGrid>
      <w:tr w:rsidR="00CF0D4D" w:rsidRPr="00E823C3" w:rsidTr="00C35FC3">
        <w:tc>
          <w:tcPr>
            <w:tcW w:w="1833" w:type="dxa"/>
          </w:tcPr>
          <w:p w:rsidR="00CF0D4D" w:rsidRPr="00E823C3" w:rsidRDefault="00310214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1A3308B7" wp14:editId="32E222C8">
                  <wp:extent cx="1019175" cy="1019175"/>
                  <wp:effectExtent l="0" t="0" r="9525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CF0D4D" w:rsidRPr="00E823C3" w:rsidRDefault="00310214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285D2561" wp14:editId="186FC219">
                  <wp:extent cx="1019175" cy="101917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CF0D4D" w:rsidRPr="00E823C3" w:rsidRDefault="00310214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1275F3FB" wp14:editId="521D8ED1">
                  <wp:extent cx="1019175" cy="1019175"/>
                  <wp:effectExtent l="0" t="0" r="9525" b="952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CF0D4D" w:rsidRPr="00E823C3" w:rsidRDefault="00310214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52FCCF53" wp14:editId="47AA9678">
                  <wp:extent cx="1019175" cy="1019175"/>
                  <wp:effectExtent l="0" t="0" r="9525" b="952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4" w:type="dxa"/>
          </w:tcPr>
          <w:p w:rsidR="00CF0D4D" w:rsidRPr="00E823C3" w:rsidRDefault="00310214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765B41F9" wp14:editId="25FED922">
                  <wp:extent cx="1019175" cy="1019175"/>
                  <wp:effectExtent l="0" t="0" r="9525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0D4D" w:rsidRPr="00E823C3" w:rsidTr="00C35FC3">
        <w:tc>
          <w:tcPr>
            <w:tcW w:w="1833" w:type="dxa"/>
          </w:tcPr>
          <w:p w:rsidR="00CF0D4D" w:rsidRPr="00E823C3" w:rsidRDefault="004D276C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E823C3">
              <w:rPr>
                <w:rFonts w:ascii="Arial Narrow" w:hAnsi="Arial Narrow"/>
                <w:sz w:val="18"/>
                <w:szCs w:val="18"/>
              </w:rPr>
              <w:t>jet</w:t>
            </w:r>
            <w:proofErr w:type="spellEnd"/>
          </w:p>
        </w:tc>
        <w:tc>
          <w:tcPr>
            <w:tcW w:w="1833" w:type="dxa"/>
          </w:tcPr>
          <w:p w:rsidR="00CF0D4D" w:rsidRPr="00E823C3" w:rsidRDefault="004D276C" w:rsidP="004D276C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E823C3">
              <w:rPr>
                <w:rFonts w:ascii="Arial Narrow" w:hAnsi="Arial Narrow"/>
                <w:sz w:val="18"/>
                <w:szCs w:val="18"/>
              </w:rPr>
              <w:t>rainbow</w:t>
            </w:r>
            <w:proofErr w:type="spellEnd"/>
          </w:p>
        </w:tc>
        <w:tc>
          <w:tcPr>
            <w:tcW w:w="1833" w:type="dxa"/>
          </w:tcPr>
          <w:p w:rsidR="00CF0D4D" w:rsidRPr="00E823C3" w:rsidRDefault="000E39D3" w:rsidP="000E39D3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E823C3">
              <w:rPr>
                <w:rFonts w:ascii="Arial Narrow" w:hAnsi="Arial Narrow"/>
                <w:sz w:val="18"/>
                <w:szCs w:val="18"/>
              </w:rPr>
              <w:t>vivid</w:t>
            </w:r>
            <w:proofErr w:type="spellEnd"/>
          </w:p>
        </w:tc>
        <w:tc>
          <w:tcPr>
            <w:tcW w:w="1833" w:type="dxa"/>
          </w:tcPr>
          <w:p w:rsidR="00CF0D4D" w:rsidRPr="00E823C3" w:rsidRDefault="00213341" w:rsidP="00213341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E823C3">
              <w:rPr>
                <w:rFonts w:ascii="Arial Narrow" w:hAnsi="Arial Narrow"/>
                <w:sz w:val="18"/>
                <w:szCs w:val="18"/>
              </w:rPr>
              <w:t>heatmap</w:t>
            </w:r>
            <w:proofErr w:type="spellEnd"/>
          </w:p>
        </w:tc>
        <w:tc>
          <w:tcPr>
            <w:tcW w:w="1834" w:type="dxa"/>
          </w:tcPr>
          <w:p w:rsidR="00CF0D4D" w:rsidRPr="00E823C3" w:rsidRDefault="00C55201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E823C3">
              <w:rPr>
                <w:rFonts w:ascii="Arial Narrow" w:hAnsi="Arial Narrow"/>
                <w:sz w:val="18"/>
                <w:szCs w:val="18"/>
              </w:rPr>
              <w:t>isocontour</w:t>
            </w:r>
            <w:proofErr w:type="spellEnd"/>
          </w:p>
        </w:tc>
      </w:tr>
      <w:tr w:rsidR="00CF0D4D" w:rsidRPr="00E823C3" w:rsidTr="00C35FC3">
        <w:tc>
          <w:tcPr>
            <w:tcW w:w="1833" w:type="dxa"/>
          </w:tcPr>
          <w:p w:rsidR="00CF0D4D" w:rsidRPr="00E823C3" w:rsidRDefault="00D05FEF">
            <w:pPr>
              <w:rPr>
                <w:rFonts w:ascii="Arial Narrow" w:hAnsi="Arial Narrow"/>
                <w:sz w:val="18"/>
                <w:szCs w:val="18"/>
              </w:rPr>
            </w:pPr>
            <w:r w:rsidRPr="00D05FEF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5633459F" wp14:editId="0802BB88">
                  <wp:extent cx="1080000" cy="136800"/>
                  <wp:effectExtent l="0" t="0" r="6350" b="0"/>
                  <wp:docPr id="155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CF0D4D" w:rsidRPr="00E823C3" w:rsidRDefault="00551497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6BE110EB" wp14:editId="3452F046">
                  <wp:extent cx="1080000" cy="136800"/>
                  <wp:effectExtent l="0" t="0" r="6350" b="0"/>
                  <wp:docPr id="2" name="Pictur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CF0D4D" w:rsidRPr="00E823C3" w:rsidRDefault="00D05FEF">
            <w:pPr>
              <w:rPr>
                <w:rFonts w:ascii="Arial Narrow" w:hAnsi="Arial Narrow"/>
                <w:sz w:val="18"/>
                <w:szCs w:val="18"/>
              </w:rPr>
            </w:pPr>
            <w:r w:rsidRPr="00D05FEF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6CD86C4B" wp14:editId="45BF624C">
                  <wp:extent cx="1080000" cy="136800"/>
                  <wp:effectExtent l="0" t="0" r="6350" b="0"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CF0D4D" w:rsidRPr="00E823C3" w:rsidRDefault="007C5EC4">
            <w:pPr>
              <w:rPr>
                <w:rFonts w:ascii="Arial Narrow" w:hAnsi="Arial Narrow"/>
                <w:sz w:val="18"/>
                <w:szCs w:val="18"/>
              </w:rPr>
            </w:pPr>
            <w:r w:rsidRPr="007C5EC4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5A2ACA69" wp14:editId="36A3FEF4">
                  <wp:extent cx="1080000" cy="136800"/>
                  <wp:effectExtent l="0" t="0" r="6350" b="0"/>
                  <wp:docPr id="141" name="Pictur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4" w:type="dxa"/>
          </w:tcPr>
          <w:p w:rsidR="00CF0D4D" w:rsidRPr="00E823C3" w:rsidRDefault="00D05FEF">
            <w:pPr>
              <w:rPr>
                <w:rFonts w:ascii="Arial Narrow" w:hAnsi="Arial Narrow"/>
                <w:sz w:val="18"/>
                <w:szCs w:val="18"/>
              </w:rPr>
            </w:pPr>
            <w:r w:rsidRPr="00D05FEF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4C78A431" wp14:editId="4B3FC591">
                  <wp:extent cx="1080000" cy="136800"/>
                  <wp:effectExtent l="0" t="0" r="6350" b="0"/>
                  <wp:docPr id="158" name="Pictur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00CC" w:rsidRPr="00E823C3" w:rsidTr="00C35FC3">
        <w:tc>
          <w:tcPr>
            <w:tcW w:w="1833" w:type="dxa"/>
          </w:tcPr>
          <w:p w:rsidR="006700CC" w:rsidRPr="00E823C3" w:rsidRDefault="006700CC">
            <w:pPr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833" w:type="dxa"/>
          </w:tcPr>
          <w:p w:rsidR="006700CC" w:rsidRPr="00E823C3" w:rsidRDefault="006700CC">
            <w:pPr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833" w:type="dxa"/>
          </w:tcPr>
          <w:p w:rsidR="006700CC" w:rsidRPr="00E823C3" w:rsidRDefault="006700CC">
            <w:pPr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833" w:type="dxa"/>
          </w:tcPr>
          <w:p w:rsidR="006700CC" w:rsidRPr="00E823C3" w:rsidRDefault="006700CC">
            <w:pPr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834" w:type="dxa"/>
          </w:tcPr>
          <w:p w:rsidR="006700CC" w:rsidRPr="00E823C3" w:rsidRDefault="006700CC">
            <w:pPr>
              <w:rPr>
                <w:rFonts w:ascii="Arial Narrow" w:hAnsi="Arial Narrow"/>
                <w:sz w:val="18"/>
                <w:szCs w:val="18"/>
              </w:rPr>
            </w:pPr>
          </w:p>
        </w:tc>
      </w:tr>
      <w:tr w:rsidR="00CF0D4D" w:rsidRPr="00E823C3" w:rsidTr="00C35FC3">
        <w:tc>
          <w:tcPr>
            <w:tcW w:w="1833" w:type="dxa"/>
          </w:tcPr>
          <w:p w:rsidR="00CF0D4D" w:rsidRPr="00E823C3" w:rsidRDefault="00310214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743AE7C9" wp14:editId="12DAFA6A">
                  <wp:extent cx="1019175" cy="1019175"/>
                  <wp:effectExtent l="0" t="0" r="9525" b="952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CF0D4D" w:rsidRPr="00E823C3" w:rsidRDefault="00310214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75C579AA" wp14:editId="33D961B3">
                  <wp:extent cx="1019175" cy="1019175"/>
                  <wp:effectExtent l="0" t="0" r="9525" b="952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CF0D4D" w:rsidRPr="00E823C3" w:rsidRDefault="00310214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3585DBEE" wp14:editId="6B53135F">
                  <wp:extent cx="1019175" cy="1019175"/>
                  <wp:effectExtent l="0" t="0" r="9525" b="952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CF0D4D" w:rsidRPr="00E823C3" w:rsidRDefault="00310214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6D1B2283" wp14:editId="4507F74C">
                  <wp:extent cx="1019175" cy="1019175"/>
                  <wp:effectExtent l="0" t="0" r="9525" b="952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4" w:type="dxa"/>
          </w:tcPr>
          <w:p w:rsidR="00CF0D4D" w:rsidRPr="00E823C3" w:rsidRDefault="00310214" w:rsidP="000E39D3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5DA6F440" wp14:editId="68F52CB0">
                  <wp:extent cx="1019175" cy="1019175"/>
                  <wp:effectExtent l="0" t="0" r="9525" b="9525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0D4D" w:rsidRPr="00E823C3" w:rsidTr="00C35FC3">
        <w:tc>
          <w:tcPr>
            <w:tcW w:w="1833" w:type="dxa"/>
          </w:tcPr>
          <w:p w:rsidR="00CF0D4D" w:rsidRPr="00E823C3" w:rsidRDefault="00F810F0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E823C3">
              <w:rPr>
                <w:rFonts w:ascii="Arial Narrow" w:hAnsi="Arial Narrow"/>
                <w:sz w:val="18"/>
                <w:szCs w:val="18"/>
              </w:rPr>
              <w:t>harrier</w:t>
            </w:r>
            <w:proofErr w:type="spellEnd"/>
          </w:p>
        </w:tc>
        <w:tc>
          <w:tcPr>
            <w:tcW w:w="1833" w:type="dxa"/>
          </w:tcPr>
          <w:p w:rsidR="00CF0D4D" w:rsidRPr="00E823C3" w:rsidRDefault="000705D3" w:rsidP="000705D3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E823C3">
              <w:rPr>
                <w:rFonts w:ascii="Arial Narrow" w:hAnsi="Arial Narrow"/>
                <w:sz w:val="18"/>
                <w:szCs w:val="18"/>
              </w:rPr>
              <w:t>hue</w:t>
            </w:r>
            <w:proofErr w:type="spellEnd"/>
          </w:p>
        </w:tc>
        <w:tc>
          <w:tcPr>
            <w:tcW w:w="1833" w:type="dxa"/>
          </w:tcPr>
          <w:p w:rsidR="00CF0D4D" w:rsidRPr="00E823C3" w:rsidRDefault="00AB4076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E823C3">
              <w:rPr>
                <w:rFonts w:ascii="Arial Narrow" w:hAnsi="Arial Narrow"/>
                <w:sz w:val="18"/>
                <w:szCs w:val="18"/>
              </w:rPr>
              <w:t>siemens</w:t>
            </w:r>
            <w:proofErr w:type="spellEnd"/>
          </w:p>
        </w:tc>
        <w:tc>
          <w:tcPr>
            <w:tcW w:w="1833" w:type="dxa"/>
          </w:tcPr>
          <w:p w:rsidR="00CF0D4D" w:rsidRPr="00E823C3" w:rsidRDefault="00087B4E" w:rsidP="00087B4E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E823C3">
              <w:rPr>
                <w:rFonts w:ascii="Arial Narrow" w:hAnsi="Arial Narrow"/>
                <w:sz w:val="18"/>
                <w:szCs w:val="18"/>
              </w:rPr>
              <w:t>RGBhot</w:t>
            </w:r>
            <w:proofErr w:type="spellEnd"/>
          </w:p>
        </w:tc>
        <w:tc>
          <w:tcPr>
            <w:tcW w:w="1834" w:type="dxa"/>
          </w:tcPr>
          <w:p w:rsidR="00CF0D4D" w:rsidRPr="00E823C3" w:rsidRDefault="00087B4E" w:rsidP="000E39D3">
            <w:pPr>
              <w:rPr>
                <w:rFonts w:ascii="Arial Narrow" w:hAnsi="Arial Narrow"/>
                <w:sz w:val="18"/>
                <w:szCs w:val="18"/>
              </w:rPr>
            </w:pPr>
            <w:r w:rsidRPr="00E823C3">
              <w:rPr>
                <w:rFonts w:ascii="Arial Narrow" w:hAnsi="Arial Narrow"/>
                <w:sz w:val="18"/>
                <w:szCs w:val="18"/>
              </w:rPr>
              <w:t>nih_image_fire2</w:t>
            </w:r>
          </w:p>
        </w:tc>
      </w:tr>
      <w:tr w:rsidR="00CF0D4D" w:rsidRPr="00E823C3" w:rsidTr="00C35FC3">
        <w:tc>
          <w:tcPr>
            <w:tcW w:w="1833" w:type="dxa"/>
          </w:tcPr>
          <w:p w:rsidR="00CF0D4D" w:rsidRPr="00E823C3" w:rsidRDefault="00095037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1E2A1A85" wp14:editId="5048313D">
                  <wp:extent cx="1080000" cy="136800"/>
                  <wp:effectExtent l="0" t="0" r="6350" b="0"/>
                  <wp:docPr id="200" name="Picture 20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CF0D4D" w:rsidRPr="00E823C3" w:rsidRDefault="00D05FEF">
            <w:pPr>
              <w:rPr>
                <w:rFonts w:ascii="Arial Narrow" w:hAnsi="Arial Narrow"/>
                <w:sz w:val="18"/>
                <w:szCs w:val="18"/>
              </w:rPr>
            </w:pPr>
            <w:r w:rsidRPr="00D05FEF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7C95D197" wp14:editId="1A96854B">
                  <wp:extent cx="1080000" cy="136800"/>
                  <wp:effectExtent l="0" t="0" r="6350" b="0"/>
                  <wp:docPr id="159" name="Picture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CF0D4D" w:rsidRPr="00E823C3" w:rsidRDefault="00D05FEF" w:rsidP="00D05FEF">
            <w:pPr>
              <w:jc w:val="center"/>
              <w:rPr>
                <w:rFonts w:ascii="Arial Narrow" w:hAnsi="Arial Narrow"/>
                <w:b/>
                <w:sz w:val="18"/>
                <w:szCs w:val="18"/>
              </w:rPr>
            </w:pPr>
            <w:r w:rsidRPr="00D05FEF">
              <w:rPr>
                <w:rFonts w:ascii="Arial Narrow" w:hAnsi="Arial Narrow"/>
                <w:b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1B845641" wp14:editId="3EEDC472">
                  <wp:extent cx="1080000" cy="136800"/>
                  <wp:effectExtent l="0" t="0" r="6350" b="0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CF0D4D" w:rsidRPr="00E823C3" w:rsidRDefault="00512C7F">
            <w:pPr>
              <w:rPr>
                <w:rFonts w:ascii="Arial Narrow" w:hAnsi="Arial Narrow"/>
                <w:b/>
                <w:sz w:val="18"/>
                <w:szCs w:val="18"/>
              </w:rPr>
            </w:pPr>
            <w:r w:rsidRPr="00512C7F">
              <w:rPr>
                <w:rFonts w:ascii="Arial Narrow" w:hAnsi="Arial Narrow"/>
                <w:b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4296122B" wp14:editId="1243E3C6">
                  <wp:extent cx="1080000" cy="136800"/>
                  <wp:effectExtent l="0" t="0" r="6350" b="0"/>
                  <wp:docPr id="190" name="Picture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4" w:type="dxa"/>
          </w:tcPr>
          <w:p w:rsidR="00CF0D4D" w:rsidRPr="00E823C3" w:rsidRDefault="00D2637E">
            <w:pPr>
              <w:rPr>
                <w:rFonts w:ascii="Arial Narrow" w:hAnsi="Arial Narrow"/>
                <w:sz w:val="18"/>
                <w:szCs w:val="18"/>
              </w:rPr>
            </w:pPr>
            <w:r w:rsidRPr="00D2637E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5185E8D6" wp14:editId="194245A4">
                  <wp:extent cx="1080000" cy="136800"/>
                  <wp:effectExtent l="0" t="0" r="6350" b="0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00CC" w:rsidRPr="00E823C3" w:rsidTr="00C35FC3">
        <w:tc>
          <w:tcPr>
            <w:tcW w:w="1833" w:type="dxa"/>
          </w:tcPr>
          <w:p w:rsidR="006700CC" w:rsidRPr="00E823C3" w:rsidRDefault="006700CC">
            <w:pPr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833" w:type="dxa"/>
          </w:tcPr>
          <w:p w:rsidR="006700CC" w:rsidRPr="00E823C3" w:rsidRDefault="006700CC">
            <w:pPr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833" w:type="dxa"/>
          </w:tcPr>
          <w:p w:rsidR="006700CC" w:rsidRPr="00E823C3" w:rsidRDefault="006700CC">
            <w:pPr>
              <w:rPr>
                <w:rFonts w:ascii="Arial Narrow" w:hAnsi="Arial Narrow"/>
                <w:b/>
                <w:sz w:val="18"/>
                <w:szCs w:val="18"/>
              </w:rPr>
            </w:pPr>
          </w:p>
        </w:tc>
        <w:tc>
          <w:tcPr>
            <w:tcW w:w="1833" w:type="dxa"/>
          </w:tcPr>
          <w:p w:rsidR="006700CC" w:rsidRPr="00E823C3" w:rsidRDefault="006700CC">
            <w:pPr>
              <w:rPr>
                <w:rFonts w:ascii="Arial Narrow" w:hAnsi="Arial Narrow"/>
                <w:b/>
                <w:sz w:val="18"/>
                <w:szCs w:val="18"/>
              </w:rPr>
            </w:pPr>
          </w:p>
        </w:tc>
        <w:tc>
          <w:tcPr>
            <w:tcW w:w="1834" w:type="dxa"/>
          </w:tcPr>
          <w:p w:rsidR="006700CC" w:rsidRPr="00D2637E" w:rsidRDefault="006700CC">
            <w:pPr>
              <w:rPr>
                <w:rFonts w:ascii="Arial Narrow" w:hAnsi="Arial Narrow"/>
                <w:sz w:val="18"/>
                <w:szCs w:val="18"/>
              </w:rPr>
            </w:pPr>
          </w:p>
        </w:tc>
      </w:tr>
      <w:tr w:rsidR="00434846" w:rsidRPr="00E823C3" w:rsidTr="00C35FC3">
        <w:tc>
          <w:tcPr>
            <w:tcW w:w="1833" w:type="dxa"/>
          </w:tcPr>
          <w:p w:rsidR="00434846" w:rsidRPr="00E823C3" w:rsidRDefault="00310214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79B0B01C" wp14:editId="0A612380">
                  <wp:extent cx="1019175" cy="1019175"/>
                  <wp:effectExtent l="0" t="0" r="9525" b="952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434846" w:rsidRPr="00E823C3" w:rsidRDefault="00310214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4B9BAC9B" wp14:editId="2E399E9C">
                  <wp:extent cx="1019175" cy="101917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434846" w:rsidRPr="00E823C3" w:rsidRDefault="00310214">
            <w:pPr>
              <w:rPr>
                <w:rFonts w:ascii="Arial Narrow" w:hAnsi="Arial Narrow"/>
                <w:b/>
                <w:sz w:val="18"/>
                <w:szCs w:val="18"/>
              </w:rPr>
            </w:pPr>
            <w:r>
              <w:rPr>
                <w:rFonts w:ascii="Arial Narrow" w:hAnsi="Arial Narrow"/>
                <w:b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73869A84" wp14:editId="0DE29D9C">
                  <wp:extent cx="1019175" cy="1019175"/>
                  <wp:effectExtent l="0" t="0" r="9525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434846" w:rsidRPr="00E823C3" w:rsidRDefault="00310214">
            <w:pPr>
              <w:rPr>
                <w:rFonts w:ascii="Arial Narrow" w:hAnsi="Arial Narrow"/>
                <w:b/>
                <w:sz w:val="18"/>
                <w:szCs w:val="18"/>
              </w:rPr>
            </w:pPr>
            <w:r>
              <w:rPr>
                <w:rFonts w:ascii="Arial Narrow" w:hAnsi="Arial Narrow"/>
                <w:b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49C5337A" wp14:editId="2D54A5F0">
                  <wp:extent cx="1019175" cy="1019175"/>
                  <wp:effectExtent l="0" t="0" r="9525" b="9525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4" w:type="dxa"/>
          </w:tcPr>
          <w:p w:rsidR="00434846" w:rsidRPr="00E823C3" w:rsidRDefault="00310214" w:rsidP="0074712B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236EC121" wp14:editId="6AF3D9C4">
                  <wp:extent cx="1019175" cy="1019175"/>
                  <wp:effectExtent l="0" t="0" r="9525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4846" w:rsidRPr="00E823C3" w:rsidTr="00C35FC3">
        <w:tc>
          <w:tcPr>
            <w:tcW w:w="1833" w:type="dxa"/>
          </w:tcPr>
          <w:p w:rsidR="00434846" w:rsidRPr="00E823C3" w:rsidRDefault="002E6380">
            <w:pPr>
              <w:rPr>
                <w:rFonts w:ascii="Arial Narrow" w:hAnsi="Arial Narrow"/>
                <w:sz w:val="18"/>
                <w:szCs w:val="18"/>
              </w:rPr>
            </w:pPr>
            <w:r w:rsidRPr="00E823C3">
              <w:rPr>
                <w:rFonts w:ascii="Arial Narrow" w:hAnsi="Arial Narrow"/>
                <w:sz w:val="18"/>
                <w:szCs w:val="18"/>
              </w:rPr>
              <w:t>nih_image_fire2_inv</w:t>
            </w:r>
          </w:p>
        </w:tc>
        <w:tc>
          <w:tcPr>
            <w:tcW w:w="1833" w:type="dxa"/>
          </w:tcPr>
          <w:p w:rsidR="00434846" w:rsidRPr="00E823C3" w:rsidRDefault="002E6380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E823C3">
              <w:rPr>
                <w:rFonts w:ascii="Arial Narrow" w:hAnsi="Arial Narrow"/>
                <w:sz w:val="18"/>
                <w:szCs w:val="18"/>
              </w:rPr>
              <w:t>iman</w:t>
            </w:r>
            <w:proofErr w:type="spellEnd"/>
          </w:p>
        </w:tc>
        <w:tc>
          <w:tcPr>
            <w:tcW w:w="1833" w:type="dxa"/>
          </w:tcPr>
          <w:p w:rsidR="00434846" w:rsidRPr="00E823C3" w:rsidRDefault="00C56D2B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E823C3">
              <w:rPr>
                <w:rFonts w:ascii="Arial Narrow" w:hAnsi="Arial Narrow"/>
                <w:sz w:val="18"/>
                <w:szCs w:val="18"/>
              </w:rPr>
              <w:t>damson</w:t>
            </w:r>
            <w:proofErr w:type="spellEnd"/>
          </w:p>
        </w:tc>
        <w:tc>
          <w:tcPr>
            <w:tcW w:w="1833" w:type="dxa"/>
          </w:tcPr>
          <w:p w:rsidR="00434846" w:rsidRPr="00E823C3" w:rsidRDefault="00C56D2B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E823C3">
              <w:rPr>
                <w:rFonts w:ascii="Arial Narrow" w:hAnsi="Arial Narrow"/>
                <w:sz w:val="18"/>
                <w:szCs w:val="18"/>
              </w:rPr>
              <w:t>grass</w:t>
            </w:r>
            <w:proofErr w:type="spellEnd"/>
          </w:p>
        </w:tc>
        <w:tc>
          <w:tcPr>
            <w:tcW w:w="1834" w:type="dxa"/>
          </w:tcPr>
          <w:p w:rsidR="00434846" w:rsidRPr="00E823C3" w:rsidRDefault="00C56D2B" w:rsidP="0074712B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E823C3">
              <w:rPr>
                <w:rFonts w:ascii="Arial Narrow" w:hAnsi="Arial Narrow"/>
                <w:sz w:val="18"/>
                <w:szCs w:val="18"/>
              </w:rPr>
              <w:t>gnuplot</w:t>
            </w:r>
            <w:proofErr w:type="spellEnd"/>
          </w:p>
        </w:tc>
      </w:tr>
      <w:tr w:rsidR="00087B4E" w:rsidRPr="00E823C3" w:rsidTr="00C35FC3">
        <w:tc>
          <w:tcPr>
            <w:tcW w:w="1833" w:type="dxa"/>
          </w:tcPr>
          <w:p w:rsidR="00087B4E" w:rsidRPr="00E823C3" w:rsidRDefault="006700CC" w:rsidP="0074712B">
            <w:pPr>
              <w:rPr>
                <w:rFonts w:ascii="Arial Narrow" w:hAnsi="Arial Narrow"/>
                <w:sz w:val="18"/>
                <w:szCs w:val="18"/>
              </w:rPr>
            </w:pPr>
            <w:r w:rsidRPr="00D2637E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0AA7FDC7" wp14:editId="69BF8399">
                  <wp:extent cx="1080000" cy="136800"/>
                  <wp:effectExtent l="0" t="0" r="6350" b="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087B4E" w:rsidRPr="00E823C3" w:rsidRDefault="00D05FEF" w:rsidP="0074712B">
            <w:pPr>
              <w:rPr>
                <w:rFonts w:ascii="Arial Narrow" w:hAnsi="Arial Narrow"/>
                <w:sz w:val="18"/>
                <w:szCs w:val="18"/>
              </w:rPr>
            </w:pPr>
            <w:r w:rsidRPr="00D05FEF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73286948" wp14:editId="705BF427">
                  <wp:extent cx="1080000" cy="136800"/>
                  <wp:effectExtent l="0" t="0" r="6350" b="0"/>
                  <wp:docPr id="160" name="Picture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087B4E" w:rsidRPr="00E823C3" w:rsidRDefault="00095037" w:rsidP="0074712B">
            <w:pPr>
              <w:rPr>
                <w:rFonts w:ascii="Arial Narrow" w:hAnsi="Arial Narrow"/>
                <w:b/>
                <w:sz w:val="18"/>
                <w:szCs w:val="18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12B265E5" wp14:editId="60FBC10E">
                  <wp:extent cx="1080000" cy="136800"/>
                  <wp:effectExtent l="0" t="0" r="6350" b="0"/>
                  <wp:docPr id="201" name="Picture 2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087B4E" w:rsidRPr="00E823C3" w:rsidRDefault="00095037" w:rsidP="0074712B">
            <w:pPr>
              <w:rPr>
                <w:rFonts w:ascii="Arial Narrow" w:hAnsi="Arial Narrow"/>
                <w:b/>
                <w:sz w:val="18"/>
                <w:szCs w:val="18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352A1F23" wp14:editId="2BF94E85">
                  <wp:extent cx="1080000" cy="136800"/>
                  <wp:effectExtent l="0" t="0" r="6350" b="0"/>
                  <wp:docPr id="202" name="Picture 2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4" w:type="dxa"/>
          </w:tcPr>
          <w:p w:rsidR="006700CC" w:rsidRPr="00E823C3" w:rsidRDefault="00B66E27" w:rsidP="0074712B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1645FEC3" wp14:editId="164B4C65">
                  <wp:extent cx="1080000" cy="136800"/>
                  <wp:effectExtent l="0" t="0" r="6350" b="0"/>
                  <wp:docPr id="162" name="Picture 1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00CC" w:rsidRPr="00E823C3" w:rsidTr="00C35FC3">
        <w:tc>
          <w:tcPr>
            <w:tcW w:w="1833" w:type="dxa"/>
          </w:tcPr>
          <w:p w:rsidR="006700CC" w:rsidRPr="00D2637E" w:rsidRDefault="006700CC" w:rsidP="0074712B">
            <w:pPr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833" w:type="dxa"/>
          </w:tcPr>
          <w:p w:rsidR="006700CC" w:rsidRPr="00E823C3" w:rsidRDefault="006700CC" w:rsidP="0074712B">
            <w:pPr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833" w:type="dxa"/>
          </w:tcPr>
          <w:p w:rsidR="006700CC" w:rsidRPr="00E823C3" w:rsidRDefault="006700CC" w:rsidP="0074712B">
            <w:pPr>
              <w:rPr>
                <w:rFonts w:ascii="Arial Narrow" w:hAnsi="Arial Narrow"/>
                <w:b/>
                <w:sz w:val="18"/>
                <w:szCs w:val="18"/>
              </w:rPr>
            </w:pPr>
          </w:p>
        </w:tc>
        <w:tc>
          <w:tcPr>
            <w:tcW w:w="1833" w:type="dxa"/>
          </w:tcPr>
          <w:p w:rsidR="006700CC" w:rsidRPr="006700CC" w:rsidRDefault="006700CC" w:rsidP="0074712B">
            <w:pPr>
              <w:rPr>
                <w:rFonts w:ascii="Arial Narrow" w:hAnsi="Arial Narrow"/>
                <w:b/>
                <w:sz w:val="18"/>
                <w:szCs w:val="18"/>
              </w:rPr>
            </w:pPr>
          </w:p>
        </w:tc>
        <w:tc>
          <w:tcPr>
            <w:tcW w:w="1834" w:type="dxa"/>
          </w:tcPr>
          <w:p w:rsidR="006700CC" w:rsidRPr="00E823C3" w:rsidRDefault="006700CC" w:rsidP="0074712B">
            <w:pPr>
              <w:rPr>
                <w:rFonts w:ascii="Arial Narrow" w:hAnsi="Arial Narrow"/>
                <w:sz w:val="18"/>
                <w:szCs w:val="18"/>
              </w:rPr>
            </w:pPr>
          </w:p>
        </w:tc>
      </w:tr>
      <w:tr w:rsidR="00087B4E" w:rsidRPr="00E823C3" w:rsidTr="00C35FC3">
        <w:tc>
          <w:tcPr>
            <w:tcW w:w="1833" w:type="dxa"/>
          </w:tcPr>
          <w:p w:rsidR="00087B4E" w:rsidRPr="00E823C3" w:rsidRDefault="00310214" w:rsidP="0074712B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4200B6EE" wp14:editId="3076A9A6">
                  <wp:extent cx="1019175" cy="1019175"/>
                  <wp:effectExtent l="0" t="0" r="9525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087B4E" w:rsidRPr="00E823C3" w:rsidRDefault="00EF4CA0" w:rsidP="0074712B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5356FFF9" wp14:editId="4BA6D5EA">
                  <wp:extent cx="1019175" cy="1019175"/>
                  <wp:effectExtent l="0" t="0" r="9525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087B4E" w:rsidRPr="00E823C3" w:rsidRDefault="00EF4CA0" w:rsidP="0074712B">
            <w:pPr>
              <w:rPr>
                <w:rFonts w:ascii="Arial Narrow" w:hAnsi="Arial Narrow"/>
                <w:b/>
                <w:sz w:val="18"/>
                <w:szCs w:val="18"/>
              </w:rPr>
            </w:pPr>
            <w:r>
              <w:rPr>
                <w:rFonts w:ascii="Arial Narrow" w:hAnsi="Arial Narrow"/>
                <w:b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5A693F68" wp14:editId="12B26AFA">
                  <wp:extent cx="1019175" cy="1019175"/>
                  <wp:effectExtent l="0" t="0" r="9525" b="9525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087B4E" w:rsidRPr="00E823C3" w:rsidRDefault="00EF4CA0" w:rsidP="0074712B">
            <w:pPr>
              <w:rPr>
                <w:rFonts w:ascii="Arial Narrow" w:hAnsi="Arial Narrow"/>
                <w:b/>
                <w:sz w:val="18"/>
                <w:szCs w:val="18"/>
              </w:rPr>
            </w:pPr>
            <w:r>
              <w:rPr>
                <w:rFonts w:ascii="Arial Narrow" w:hAnsi="Arial Narrow"/>
                <w:b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61BEA567" wp14:editId="69DC3D2D">
                  <wp:extent cx="1019175" cy="1019175"/>
                  <wp:effectExtent l="0" t="0" r="9525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4" w:type="dxa"/>
          </w:tcPr>
          <w:p w:rsidR="00087B4E" w:rsidRPr="00E823C3" w:rsidRDefault="00EF4CA0" w:rsidP="0074712B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4123E29B" wp14:editId="18B9266F">
                  <wp:extent cx="1019175" cy="1019175"/>
                  <wp:effectExtent l="0" t="0" r="9525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B4E" w:rsidRPr="00E823C3" w:rsidTr="00C35FC3">
        <w:tc>
          <w:tcPr>
            <w:tcW w:w="1833" w:type="dxa"/>
          </w:tcPr>
          <w:p w:rsidR="00087B4E" w:rsidRPr="00E823C3" w:rsidRDefault="000E786A" w:rsidP="0074712B">
            <w:pPr>
              <w:rPr>
                <w:rFonts w:ascii="Arial Narrow" w:hAnsi="Arial Narrow"/>
                <w:sz w:val="18"/>
                <w:szCs w:val="18"/>
              </w:rPr>
            </w:pPr>
            <w:r w:rsidRPr="00E823C3">
              <w:rPr>
                <w:rFonts w:ascii="Arial Narrow" w:hAnsi="Arial Narrow"/>
                <w:sz w:val="18"/>
                <w:szCs w:val="18"/>
              </w:rPr>
              <w:t>g</w:t>
            </w:r>
            <w:r w:rsidR="003A69DD" w:rsidRPr="00E823C3">
              <w:rPr>
                <w:rFonts w:ascii="Arial Narrow" w:hAnsi="Arial Narrow"/>
                <w:sz w:val="18"/>
                <w:szCs w:val="18"/>
              </w:rPr>
              <w:t>nuplot2</w:t>
            </w:r>
          </w:p>
        </w:tc>
        <w:tc>
          <w:tcPr>
            <w:tcW w:w="1833" w:type="dxa"/>
          </w:tcPr>
          <w:p w:rsidR="00087B4E" w:rsidRPr="00E823C3" w:rsidRDefault="000E786A" w:rsidP="0074712B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E823C3">
              <w:rPr>
                <w:rFonts w:ascii="Arial Narrow" w:hAnsi="Arial Narrow"/>
                <w:sz w:val="18"/>
                <w:szCs w:val="18"/>
              </w:rPr>
              <w:t>py_rainbow</w:t>
            </w:r>
            <w:proofErr w:type="spellEnd"/>
          </w:p>
        </w:tc>
        <w:tc>
          <w:tcPr>
            <w:tcW w:w="1833" w:type="dxa"/>
          </w:tcPr>
          <w:p w:rsidR="00087B4E" w:rsidRPr="00E823C3" w:rsidRDefault="006230AD" w:rsidP="0074712B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E823C3">
              <w:rPr>
                <w:rFonts w:ascii="Arial Narrow" w:hAnsi="Arial Narrow"/>
                <w:sz w:val="18"/>
                <w:szCs w:val="18"/>
              </w:rPr>
              <w:t>gist_rainbow</w:t>
            </w:r>
            <w:proofErr w:type="spellEnd"/>
          </w:p>
        </w:tc>
        <w:tc>
          <w:tcPr>
            <w:tcW w:w="1833" w:type="dxa"/>
          </w:tcPr>
          <w:p w:rsidR="00087B4E" w:rsidRPr="00E823C3" w:rsidRDefault="00013AF1" w:rsidP="0074712B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E823C3">
              <w:rPr>
                <w:rFonts w:ascii="Arial Narrow" w:hAnsi="Arial Narrow"/>
                <w:sz w:val="18"/>
                <w:szCs w:val="18"/>
              </w:rPr>
              <w:t>gist_ncar</w:t>
            </w:r>
            <w:proofErr w:type="spellEnd"/>
          </w:p>
        </w:tc>
        <w:tc>
          <w:tcPr>
            <w:tcW w:w="1834" w:type="dxa"/>
          </w:tcPr>
          <w:p w:rsidR="00087B4E" w:rsidRPr="00E823C3" w:rsidRDefault="00013AF1" w:rsidP="0074712B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E823C3">
              <w:rPr>
                <w:rFonts w:ascii="Arial Narrow" w:hAnsi="Arial Narrow"/>
                <w:sz w:val="18"/>
                <w:szCs w:val="18"/>
              </w:rPr>
              <w:t>gist_earth</w:t>
            </w:r>
            <w:proofErr w:type="spellEnd"/>
          </w:p>
        </w:tc>
      </w:tr>
      <w:tr w:rsidR="00C56D2B" w:rsidRPr="00E823C3" w:rsidTr="00C35FC3">
        <w:tc>
          <w:tcPr>
            <w:tcW w:w="1833" w:type="dxa"/>
          </w:tcPr>
          <w:p w:rsidR="00C56D2B" w:rsidRPr="00E823C3" w:rsidRDefault="00D05FEF" w:rsidP="0074712B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3B3A600A" wp14:editId="49832F35">
                  <wp:extent cx="1080000" cy="136800"/>
                  <wp:effectExtent l="0" t="0" r="6350" b="0"/>
                  <wp:docPr id="161" name="Picture 1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 preferRelativeResize="0"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C56D2B" w:rsidRPr="00E823C3" w:rsidRDefault="00F06568" w:rsidP="0074712B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48B6DA59" wp14:editId="29E356DC">
                  <wp:extent cx="1080000" cy="136800"/>
                  <wp:effectExtent l="0" t="0" r="6350" b="0"/>
                  <wp:docPr id="172" name="Picture 1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C56D2B" w:rsidRPr="00E823C3" w:rsidRDefault="00B66E27" w:rsidP="00B66E27">
            <w:pPr>
              <w:jc w:val="center"/>
              <w:rPr>
                <w:rFonts w:ascii="Arial Narrow" w:hAnsi="Arial Narrow"/>
                <w:b/>
                <w:sz w:val="18"/>
                <w:szCs w:val="18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1187F730" wp14:editId="2822A7EF">
                  <wp:extent cx="1080000" cy="136800"/>
                  <wp:effectExtent l="0" t="0" r="6350" b="0"/>
                  <wp:docPr id="167" name="Picture 16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C56D2B" w:rsidRPr="00E823C3" w:rsidRDefault="00B66E27" w:rsidP="0074712B">
            <w:pPr>
              <w:rPr>
                <w:rFonts w:ascii="Arial Narrow" w:hAnsi="Arial Narrow"/>
                <w:b/>
                <w:sz w:val="18"/>
                <w:szCs w:val="18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549137D7" wp14:editId="62181FE6">
                  <wp:extent cx="1080000" cy="136800"/>
                  <wp:effectExtent l="0" t="0" r="6350" b="0"/>
                  <wp:docPr id="164" name="Picture 1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4" w:type="dxa"/>
          </w:tcPr>
          <w:p w:rsidR="00C56D2B" w:rsidRPr="00E823C3" w:rsidRDefault="00B66E27" w:rsidP="0074712B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528CB0DE" wp14:editId="7A6A0737">
                  <wp:extent cx="1080000" cy="136800"/>
                  <wp:effectExtent l="0" t="0" r="6350" b="0"/>
                  <wp:docPr id="166" name="Picture 1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00CC" w:rsidRPr="00E823C3" w:rsidTr="00C35FC3">
        <w:tc>
          <w:tcPr>
            <w:tcW w:w="1833" w:type="dxa"/>
          </w:tcPr>
          <w:p w:rsidR="006700CC" w:rsidRPr="00E823C3" w:rsidRDefault="006700CC" w:rsidP="0074712B">
            <w:pPr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833" w:type="dxa"/>
          </w:tcPr>
          <w:p w:rsidR="006700CC" w:rsidRPr="00E823C3" w:rsidRDefault="006700CC" w:rsidP="0074712B">
            <w:pPr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833" w:type="dxa"/>
          </w:tcPr>
          <w:p w:rsidR="006700CC" w:rsidRPr="00E823C3" w:rsidRDefault="006700CC" w:rsidP="0074712B">
            <w:pPr>
              <w:rPr>
                <w:rFonts w:ascii="Arial Narrow" w:hAnsi="Arial Narrow"/>
                <w:b/>
                <w:sz w:val="18"/>
                <w:szCs w:val="18"/>
              </w:rPr>
            </w:pPr>
          </w:p>
        </w:tc>
        <w:tc>
          <w:tcPr>
            <w:tcW w:w="1833" w:type="dxa"/>
          </w:tcPr>
          <w:p w:rsidR="006700CC" w:rsidRPr="00E823C3" w:rsidRDefault="006700CC" w:rsidP="0074712B">
            <w:pPr>
              <w:rPr>
                <w:rFonts w:ascii="Arial Narrow" w:hAnsi="Arial Narrow"/>
                <w:b/>
                <w:sz w:val="18"/>
                <w:szCs w:val="18"/>
              </w:rPr>
            </w:pPr>
          </w:p>
        </w:tc>
        <w:tc>
          <w:tcPr>
            <w:tcW w:w="1834" w:type="dxa"/>
          </w:tcPr>
          <w:p w:rsidR="006700CC" w:rsidRPr="00E823C3" w:rsidRDefault="006700CC" w:rsidP="0074712B">
            <w:pPr>
              <w:rPr>
                <w:rFonts w:ascii="Arial Narrow" w:hAnsi="Arial Narrow"/>
                <w:sz w:val="18"/>
                <w:szCs w:val="18"/>
              </w:rPr>
            </w:pPr>
          </w:p>
        </w:tc>
      </w:tr>
      <w:tr w:rsidR="00C56D2B" w:rsidRPr="00E823C3" w:rsidTr="00C35FC3">
        <w:tc>
          <w:tcPr>
            <w:tcW w:w="1833" w:type="dxa"/>
          </w:tcPr>
          <w:p w:rsidR="00C56D2B" w:rsidRPr="00E823C3" w:rsidRDefault="00EF4CA0" w:rsidP="00752768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015E3871" wp14:editId="16A7FB6E">
                  <wp:extent cx="1019175" cy="1019175"/>
                  <wp:effectExtent l="0" t="0" r="9525" b="952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C56D2B" w:rsidRPr="00E823C3" w:rsidRDefault="00EF4CA0" w:rsidP="00594A95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45655D2A" wp14:editId="5CB3EE0F">
                  <wp:extent cx="1019175" cy="1019175"/>
                  <wp:effectExtent l="0" t="0" r="9525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C56D2B" w:rsidRPr="00E823C3" w:rsidRDefault="00EF4CA0" w:rsidP="0074712B">
            <w:pPr>
              <w:rPr>
                <w:rFonts w:ascii="Arial Narrow" w:hAnsi="Arial Narrow"/>
                <w:b/>
                <w:sz w:val="18"/>
                <w:szCs w:val="18"/>
              </w:rPr>
            </w:pPr>
            <w:r>
              <w:rPr>
                <w:rFonts w:ascii="Arial Narrow" w:hAnsi="Arial Narrow"/>
                <w:b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7DC096DA" wp14:editId="60682E7E">
                  <wp:extent cx="1019175" cy="1019175"/>
                  <wp:effectExtent l="0" t="0" r="9525" b="9525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C56D2B" w:rsidRPr="00E823C3" w:rsidRDefault="00EF4CA0" w:rsidP="0074712B">
            <w:pPr>
              <w:rPr>
                <w:rFonts w:ascii="Arial Narrow" w:hAnsi="Arial Narrow"/>
                <w:b/>
                <w:sz w:val="18"/>
                <w:szCs w:val="18"/>
              </w:rPr>
            </w:pPr>
            <w:r>
              <w:rPr>
                <w:rFonts w:ascii="Arial Narrow" w:hAnsi="Arial Narrow"/>
                <w:b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17CC7703" wp14:editId="19FE5C66">
                  <wp:extent cx="1019175" cy="1019175"/>
                  <wp:effectExtent l="0" t="0" r="9525" b="9525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4" w:type="dxa"/>
          </w:tcPr>
          <w:p w:rsidR="00C56D2B" w:rsidRPr="00E823C3" w:rsidRDefault="00EF4CA0" w:rsidP="0074712B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4E2B7245" wp14:editId="73CBAA43">
                  <wp:extent cx="1019175" cy="1019175"/>
                  <wp:effectExtent l="0" t="0" r="9525" b="952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6D2B" w:rsidRPr="00E823C3" w:rsidTr="00C35FC3">
        <w:tc>
          <w:tcPr>
            <w:tcW w:w="1833" w:type="dxa"/>
          </w:tcPr>
          <w:p w:rsidR="00C56D2B" w:rsidRPr="00E823C3" w:rsidRDefault="00013AF1" w:rsidP="0074712B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E823C3">
              <w:rPr>
                <w:rFonts w:ascii="Arial Narrow" w:hAnsi="Arial Narrow"/>
                <w:sz w:val="18"/>
                <w:szCs w:val="18"/>
              </w:rPr>
              <w:t>gist_stern</w:t>
            </w:r>
            <w:proofErr w:type="spellEnd"/>
          </w:p>
        </w:tc>
        <w:tc>
          <w:tcPr>
            <w:tcW w:w="1833" w:type="dxa"/>
          </w:tcPr>
          <w:p w:rsidR="00C56D2B" w:rsidRPr="00E823C3" w:rsidRDefault="00594A95" w:rsidP="0074712B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E823C3">
              <w:rPr>
                <w:rFonts w:ascii="Arial Narrow" w:hAnsi="Arial Narrow"/>
                <w:sz w:val="18"/>
                <w:szCs w:val="18"/>
              </w:rPr>
              <w:t>CMRmap</w:t>
            </w:r>
            <w:proofErr w:type="spellEnd"/>
          </w:p>
        </w:tc>
        <w:tc>
          <w:tcPr>
            <w:tcW w:w="1833" w:type="dxa"/>
          </w:tcPr>
          <w:p w:rsidR="00C56D2B" w:rsidRPr="00E823C3" w:rsidRDefault="0074712B" w:rsidP="0074712B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E823C3">
              <w:rPr>
                <w:rFonts w:ascii="Arial Narrow" w:hAnsi="Arial Narrow"/>
                <w:sz w:val="18"/>
                <w:szCs w:val="18"/>
              </w:rPr>
              <w:t>hsv</w:t>
            </w:r>
            <w:proofErr w:type="spellEnd"/>
          </w:p>
        </w:tc>
        <w:tc>
          <w:tcPr>
            <w:tcW w:w="1833" w:type="dxa"/>
          </w:tcPr>
          <w:p w:rsidR="00C56D2B" w:rsidRPr="00E823C3" w:rsidRDefault="0074712B" w:rsidP="0074712B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E823C3">
              <w:rPr>
                <w:rFonts w:ascii="Arial Narrow" w:hAnsi="Arial Narrow"/>
                <w:sz w:val="18"/>
                <w:szCs w:val="18"/>
              </w:rPr>
              <w:t>nipy_spectral</w:t>
            </w:r>
            <w:proofErr w:type="spellEnd"/>
          </w:p>
        </w:tc>
        <w:tc>
          <w:tcPr>
            <w:tcW w:w="1834" w:type="dxa"/>
          </w:tcPr>
          <w:p w:rsidR="00C56D2B" w:rsidRPr="00E823C3" w:rsidRDefault="0074712B" w:rsidP="0074712B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E823C3">
              <w:rPr>
                <w:rFonts w:ascii="Arial Narrow" w:hAnsi="Arial Narrow"/>
                <w:sz w:val="18"/>
                <w:szCs w:val="18"/>
              </w:rPr>
              <w:t>terrain</w:t>
            </w:r>
            <w:proofErr w:type="spellEnd"/>
          </w:p>
        </w:tc>
      </w:tr>
      <w:tr w:rsidR="006700CC" w:rsidRPr="00E823C3" w:rsidTr="00C35FC3">
        <w:tc>
          <w:tcPr>
            <w:tcW w:w="1833" w:type="dxa"/>
          </w:tcPr>
          <w:p w:rsidR="006700CC" w:rsidRPr="00E823C3" w:rsidRDefault="00B66E27" w:rsidP="0074712B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50C5F03A" wp14:editId="549DC433">
                  <wp:extent cx="1080000" cy="136800"/>
                  <wp:effectExtent l="0" t="0" r="6350" b="0"/>
                  <wp:docPr id="165" name="Picture 1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6700CC" w:rsidRPr="00E823C3" w:rsidRDefault="00B66E27" w:rsidP="0074712B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437CBE48" wp14:editId="239C9D42">
                  <wp:extent cx="1080000" cy="136800"/>
                  <wp:effectExtent l="0" t="0" r="6350" b="0"/>
                  <wp:docPr id="168" name="Picture 1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6700CC" w:rsidRPr="00E823C3" w:rsidRDefault="00B66E27" w:rsidP="0074712B">
            <w:pPr>
              <w:rPr>
                <w:rFonts w:ascii="Arial Narrow" w:hAnsi="Arial Narrow"/>
                <w:b/>
                <w:sz w:val="18"/>
                <w:szCs w:val="18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4A49C34B" wp14:editId="0AD5F7AE">
                  <wp:extent cx="1080000" cy="136800"/>
                  <wp:effectExtent l="0" t="0" r="6350" b="0"/>
                  <wp:docPr id="169" name="Picture 1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6700CC" w:rsidRPr="00E823C3" w:rsidRDefault="00B66E27" w:rsidP="0074712B">
            <w:pPr>
              <w:rPr>
                <w:rFonts w:ascii="Arial Narrow" w:hAnsi="Arial Narrow"/>
                <w:b/>
                <w:sz w:val="18"/>
                <w:szCs w:val="18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4D8B831C" wp14:editId="7C31AC26">
                  <wp:extent cx="1080000" cy="136800"/>
                  <wp:effectExtent l="0" t="0" r="6350" b="0"/>
                  <wp:docPr id="163" name="Picture 16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4" w:type="dxa"/>
          </w:tcPr>
          <w:p w:rsidR="006700CC" w:rsidRPr="00E823C3" w:rsidRDefault="00F06568" w:rsidP="0074712B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18A62BFD" wp14:editId="39F237E4">
                  <wp:extent cx="1080000" cy="136800"/>
                  <wp:effectExtent l="0" t="0" r="6350" b="0"/>
                  <wp:docPr id="170" name="Picture 1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3AF1" w:rsidRPr="00E823C3" w:rsidTr="00C35FC3">
        <w:tc>
          <w:tcPr>
            <w:tcW w:w="1833" w:type="dxa"/>
          </w:tcPr>
          <w:p w:rsidR="00013AF1" w:rsidRPr="00E823C3" w:rsidRDefault="00013AF1" w:rsidP="0074712B">
            <w:pPr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833" w:type="dxa"/>
          </w:tcPr>
          <w:p w:rsidR="00013AF1" w:rsidRPr="00E823C3" w:rsidRDefault="00013AF1" w:rsidP="0074712B">
            <w:pPr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833" w:type="dxa"/>
          </w:tcPr>
          <w:p w:rsidR="00013AF1" w:rsidRPr="00E823C3" w:rsidRDefault="00013AF1" w:rsidP="0074712B">
            <w:pPr>
              <w:rPr>
                <w:rFonts w:ascii="Arial Narrow" w:hAnsi="Arial Narrow"/>
                <w:b/>
                <w:sz w:val="18"/>
                <w:szCs w:val="18"/>
              </w:rPr>
            </w:pPr>
          </w:p>
        </w:tc>
        <w:tc>
          <w:tcPr>
            <w:tcW w:w="1833" w:type="dxa"/>
          </w:tcPr>
          <w:p w:rsidR="00013AF1" w:rsidRPr="00E823C3" w:rsidRDefault="00013AF1" w:rsidP="0074712B">
            <w:pPr>
              <w:rPr>
                <w:rFonts w:ascii="Arial Narrow" w:hAnsi="Arial Narrow"/>
                <w:b/>
                <w:sz w:val="18"/>
                <w:szCs w:val="18"/>
              </w:rPr>
            </w:pPr>
          </w:p>
        </w:tc>
        <w:tc>
          <w:tcPr>
            <w:tcW w:w="1834" w:type="dxa"/>
          </w:tcPr>
          <w:p w:rsidR="00013AF1" w:rsidRPr="00E823C3" w:rsidRDefault="00013AF1" w:rsidP="0074712B">
            <w:pPr>
              <w:rPr>
                <w:rFonts w:ascii="Arial Narrow" w:hAnsi="Arial Narrow"/>
                <w:sz w:val="18"/>
                <w:szCs w:val="18"/>
              </w:rPr>
            </w:pPr>
          </w:p>
        </w:tc>
      </w:tr>
      <w:tr w:rsidR="00013AF1" w:rsidRPr="00E823C3" w:rsidTr="00C35FC3">
        <w:tc>
          <w:tcPr>
            <w:tcW w:w="1833" w:type="dxa"/>
          </w:tcPr>
          <w:p w:rsidR="00013AF1" w:rsidRPr="00E823C3" w:rsidRDefault="00EF4CA0" w:rsidP="0074712B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706AC813" wp14:editId="4B8A7A83">
                  <wp:extent cx="1019175" cy="1019175"/>
                  <wp:effectExtent l="0" t="0" r="9525" b="9525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013AF1" w:rsidRPr="00E823C3" w:rsidRDefault="00EF4CA0" w:rsidP="0074712B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1A8AC5F0" wp14:editId="58D85390">
                  <wp:extent cx="1019175" cy="1019175"/>
                  <wp:effectExtent l="0" t="0" r="9525" b="9525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013AF1" w:rsidRPr="00E823C3" w:rsidRDefault="00EF4CA0" w:rsidP="0074712B">
            <w:pPr>
              <w:rPr>
                <w:rFonts w:ascii="Arial Narrow" w:hAnsi="Arial Narrow"/>
                <w:b/>
                <w:sz w:val="18"/>
                <w:szCs w:val="18"/>
              </w:rPr>
            </w:pPr>
            <w:r>
              <w:rPr>
                <w:rFonts w:ascii="Arial Narrow" w:hAnsi="Arial Narrow"/>
                <w:b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7E0AB12C" wp14:editId="7B3BDA78">
                  <wp:extent cx="1019175" cy="1019175"/>
                  <wp:effectExtent l="0" t="0" r="9525" b="9525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013AF1" w:rsidRPr="00E823C3" w:rsidRDefault="00EF4CA0" w:rsidP="0074712B">
            <w:pPr>
              <w:rPr>
                <w:rFonts w:ascii="Arial Narrow" w:hAnsi="Arial Narrow"/>
                <w:b/>
                <w:sz w:val="18"/>
                <w:szCs w:val="18"/>
              </w:rPr>
            </w:pPr>
            <w:r>
              <w:rPr>
                <w:rFonts w:ascii="Arial Narrow" w:hAnsi="Arial Narrow"/>
                <w:b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4239269A" wp14:editId="258AC946">
                  <wp:extent cx="1019175" cy="101917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4" w:type="dxa"/>
          </w:tcPr>
          <w:p w:rsidR="00013AF1" w:rsidRPr="00E823C3" w:rsidRDefault="00EF4CA0" w:rsidP="0074712B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58584869" wp14:editId="4DDED702">
                  <wp:extent cx="1019175" cy="1019175"/>
                  <wp:effectExtent l="0" t="0" r="9525" b="9525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3AF1" w:rsidRPr="00E823C3" w:rsidTr="00C35FC3">
        <w:tc>
          <w:tcPr>
            <w:tcW w:w="1833" w:type="dxa"/>
          </w:tcPr>
          <w:p w:rsidR="00013AF1" w:rsidRPr="00E823C3" w:rsidRDefault="008554A8" w:rsidP="0074712B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E823C3">
              <w:rPr>
                <w:rFonts w:ascii="Arial Narrow" w:hAnsi="Arial Narrow"/>
                <w:sz w:val="18"/>
                <w:szCs w:val="18"/>
              </w:rPr>
              <w:t>coolwarm</w:t>
            </w:r>
            <w:proofErr w:type="spellEnd"/>
          </w:p>
        </w:tc>
        <w:tc>
          <w:tcPr>
            <w:tcW w:w="1833" w:type="dxa"/>
          </w:tcPr>
          <w:p w:rsidR="00013AF1" w:rsidRPr="00E823C3" w:rsidRDefault="00F74B25" w:rsidP="0074712B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E823C3">
              <w:rPr>
                <w:rFonts w:ascii="Arial Narrow" w:hAnsi="Arial Narrow"/>
                <w:sz w:val="18"/>
                <w:szCs w:val="18"/>
              </w:rPr>
              <w:t>brg</w:t>
            </w:r>
            <w:proofErr w:type="spellEnd"/>
          </w:p>
        </w:tc>
        <w:tc>
          <w:tcPr>
            <w:tcW w:w="1833" w:type="dxa"/>
          </w:tcPr>
          <w:p w:rsidR="00013AF1" w:rsidRPr="00E823C3" w:rsidRDefault="00914EED" w:rsidP="0074712B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E823C3">
              <w:rPr>
                <w:rFonts w:ascii="Arial Narrow" w:hAnsi="Arial Narrow"/>
                <w:sz w:val="18"/>
                <w:szCs w:val="18"/>
              </w:rPr>
              <w:t>viridis</w:t>
            </w:r>
            <w:proofErr w:type="spellEnd"/>
          </w:p>
        </w:tc>
        <w:tc>
          <w:tcPr>
            <w:tcW w:w="1833" w:type="dxa"/>
          </w:tcPr>
          <w:p w:rsidR="00013AF1" w:rsidRPr="00E823C3" w:rsidRDefault="000E36FD" w:rsidP="0074712B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E823C3">
              <w:rPr>
                <w:rFonts w:ascii="Arial Narrow" w:hAnsi="Arial Narrow"/>
                <w:sz w:val="18"/>
                <w:szCs w:val="18"/>
              </w:rPr>
              <w:t>plasma</w:t>
            </w:r>
            <w:proofErr w:type="spellEnd"/>
          </w:p>
        </w:tc>
        <w:tc>
          <w:tcPr>
            <w:tcW w:w="1834" w:type="dxa"/>
          </w:tcPr>
          <w:p w:rsidR="00013AF1" w:rsidRPr="00E823C3" w:rsidRDefault="000E36FD" w:rsidP="0074712B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E823C3">
              <w:rPr>
                <w:rFonts w:ascii="Arial Narrow" w:hAnsi="Arial Narrow"/>
                <w:sz w:val="18"/>
                <w:szCs w:val="18"/>
              </w:rPr>
              <w:t>inferno</w:t>
            </w:r>
            <w:proofErr w:type="spellEnd"/>
          </w:p>
        </w:tc>
      </w:tr>
      <w:tr w:rsidR="006700CC" w:rsidRPr="00E823C3" w:rsidTr="00C35FC3">
        <w:tc>
          <w:tcPr>
            <w:tcW w:w="1833" w:type="dxa"/>
          </w:tcPr>
          <w:p w:rsidR="006700CC" w:rsidRPr="00E823C3" w:rsidRDefault="00F06568" w:rsidP="0074712B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33EDA055" wp14:editId="3E2C9B4B">
                  <wp:extent cx="1080000" cy="136800"/>
                  <wp:effectExtent l="0" t="0" r="6350" b="0"/>
                  <wp:docPr id="173" name="Picture 17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6700CC" w:rsidRPr="00E823C3" w:rsidRDefault="00F06568" w:rsidP="0074712B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504E71D9" wp14:editId="6C72775C">
                  <wp:extent cx="1080000" cy="136800"/>
                  <wp:effectExtent l="0" t="0" r="6350" b="0"/>
                  <wp:docPr id="171" name="Picture 1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6700CC" w:rsidRPr="00E823C3" w:rsidRDefault="00F06568" w:rsidP="0074712B">
            <w:pPr>
              <w:rPr>
                <w:rFonts w:ascii="Arial Narrow" w:hAnsi="Arial Narrow"/>
                <w:b/>
                <w:sz w:val="18"/>
                <w:szCs w:val="18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7E59E2FA" wp14:editId="596599DD">
                  <wp:extent cx="1080000" cy="136800"/>
                  <wp:effectExtent l="0" t="0" r="6350" b="0"/>
                  <wp:docPr id="174" name="Picture 1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6700CC" w:rsidRPr="00E823C3" w:rsidRDefault="00F06568" w:rsidP="0074712B">
            <w:pPr>
              <w:rPr>
                <w:rFonts w:ascii="Arial Narrow" w:hAnsi="Arial Narrow"/>
                <w:b/>
                <w:sz w:val="18"/>
                <w:szCs w:val="18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29CC95AB" wp14:editId="2896878E">
                  <wp:extent cx="1080000" cy="136800"/>
                  <wp:effectExtent l="0" t="0" r="6350" b="0"/>
                  <wp:docPr id="175" name="Picture 17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4" w:type="dxa"/>
          </w:tcPr>
          <w:p w:rsidR="006700CC" w:rsidRPr="00E823C3" w:rsidRDefault="00F06568" w:rsidP="0074712B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31DB2289" wp14:editId="3EC8B457">
                  <wp:extent cx="1080000" cy="136800"/>
                  <wp:effectExtent l="0" t="0" r="6350" b="0"/>
                  <wp:docPr id="176" name="Picture 1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712B" w:rsidRPr="00E823C3" w:rsidTr="00C35FC3">
        <w:tc>
          <w:tcPr>
            <w:tcW w:w="1833" w:type="dxa"/>
          </w:tcPr>
          <w:p w:rsidR="0074712B" w:rsidRPr="00E823C3" w:rsidRDefault="0074712B" w:rsidP="0074712B">
            <w:pPr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833" w:type="dxa"/>
          </w:tcPr>
          <w:p w:rsidR="0074712B" w:rsidRPr="00E823C3" w:rsidRDefault="0074712B" w:rsidP="0074712B">
            <w:pPr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833" w:type="dxa"/>
          </w:tcPr>
          <w:p w:rsidR="0074712B" w:rsidRPr="00E823C3" w:rsidRDefault="0074712B" w:rsidP="0074712B">
            <w:pPr>
              <w:rPr>
                <w:rFonts w:ascii="Arial Narrow" w:hAnsi="Arial Narrow"/>
                <w:b/>
                <w:sz w:val="18"/>
                <w:szCs w:val="18"/>
              </w:rPr>
            </w:pPr>
          </w:p>
        </w:tc>
        <w:tc>
          <w:tcPr>
            <w:tcW w:w="1833" w:type="dxa"/>
          </w:tcPr>
          <w:p w:rsidR="0074712B" w:rsidRPr="00E823C3" w:rsidRDefault="0074712B" w:rsidP="0074712B">
            <w:pPr>
              <w:rPr>
                <w:rFonts w:ascii="Arial Narrow" w:hAnsi="Arial Narrow"/>
                <w:b/>
                <w:sz w:val="18"/>
                <w:szCs w:val="18"/>
              </w:rPr>
            </w:pPr>
          </w:p>
        </w:tc>
        <w:tc>
          <w:tcPr>
            <w:tcW w:w="1834" w:type="dxa"/>
          </w:tcPr>
          <w:p w:rsidR="0074712B" w:rsidRPr="00E823C3" w:rsidRDefault="0074712B" w:rsidP="0074712B">
            <w:pPr>
              <w:rPr>
                <w:rFonts w:ascii="Arial Narrow" w:hAnsi="Arial Narrow"/>
                <w:sz w:val="18"/>
                <w:szCs w:val="18"/>
              </w:rPr>
            </w:pPr>
          </w:p>
        </w:tc>
      </w:tr>
      <w:tr w:rsidR="0074712B" w:rsidRPr="00E823C3" w:rsidTr="00C35FC3">
        <w:tc>
          <w:tcPr>
            <w:tcW w:w="1833" w:type="dxa"/>
          </w:tcPr>
          <w:p w:rsidR="0074712B" w:rsidRPr="00E823C3" w:rsidRDefault="00EF4CA0" w:rsidP="0074712B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lastRenderedPageBreak/>
              <w:drawing>
                <wp:inline distT="0" distB="0" distL="0" distR="0" wp14:anchorId="78627EEE" wp14:editId="75AC6CD7">
                  <wp:extent cx="1019175" cy="1019175"/>
                  <wp:effectExtent l="0" t="0" r="9525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74712B" w:rsidRPr="00E823C3" w:rsidRDefault="0043422C" w:rsidP="0074712B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72D86206" wp14:editId="72356C00">
                  <wp:extent cx="1019175" cy="1019175"/>
                  <wp:effectExtent l="0" t="0" r="9525" b="952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74712B" w:rsidRPr="00E823C3" w:rsidRDefault="0043422C" w:rsidP="0074712B">
            <w:pPr>
              <w:rPr>
                <w:rFonts w:ascii="Arial Narrow" w:hAnsi="Arial Narrow"/>
                <w:b/>
                <w:sz w:val="18"/>
                <w:szCs w:val="18"/>
              </w:rPr>
            </w:pPr>
            <w:r>
              <w:rPr>
                <w:rFonts w:ascii="Arial Narrow" w:hAnsi="Arial Narrow"/>
                <w:b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067D2487" wp14:editId="09EF1182">
                  <wp:extent cx="1019175" cy="1019175"/>
                  <wp:effectExtent l="0" t="0" r="9525" b="952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74712B" w:rsidRPr="00E823C3" w:rsidRDefault="0043422C" w:rsidP="0074712B">
            <w:pPr>
              <w:rPr>
                <w:rFonts w:ascii="Arial Narrow" w:hAnsi="Arial Narrow"/>
                <w:b/>
                <w:sz w:val="18"/>
                <w:szCs w:val="18"/>
              </w:rPr>
            </w:pPr>
            <w:r>
              <w:rPr>
                <w:rFonts w:ascii="Arial Narrow" w:hAnsi="Arial Narrow"/>
                <w:b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337F6020" wp14:editId="3897726F">
                  <wp:extent cx="1019175" cy="1019175"/>
                  <wp:effectExtent l="0" t="0" r="9525" b="952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4" w:type="dxa"/>
          </w:tcPr>
          <w:p w:rsidR="0074712B" w:rsidRPr="00E823C3" w:rsidRDefault="0043422C" w:rsidP="0074712B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250DD8C1" wp14:editId="1F412215">
                  <wp:extent cx="1019175" cy="1019175"/>
                  <wp:effectExtent l="0" t="0" r="9525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712B" w:rsidRPr="00E823C3" w:rsidTr="00C35FC3">
        <w:tc>
          <w:tcPr>
            <w:tcW w:w="1833" w:type="dxa"/>
          </w:tcPr>
          <w:p w:rsidR="0074712B" w:rsidRPr="00E823C3" w:rsidRDefault="000E36FD" w:rsidP="0074712B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E823C3">
              <w:rPr>
                <w:rFonts w:ascii="Arial Narrow" w:hAnsi="Arial Narrow"/>
                <w:sz w:val="18"/>
                <w:szCs w:val="18"/>
              </w:rPr>
              <w:t>magma</w:t>
            </w:r>
            <w:proofErr w:type="spellEnd"/>
          </w:p>
        </w:tc>
        <w:tc>
          <w:tcPr>
            <w:tcW w:w="1833" w:type="dxa"/>
          </w:tcPr>
          <w:p w:rsidR="0074712B" w:rsidRPr="00E823C3" w:rsidRDefault="000E36FD" w:rsidP="0074712B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E823C3">
              <w:rPr>
                <w:rFonts w:ascii="Arial Narrow" w:hAnsi="Arial Narrow"/>
                <w:sz w:val="18"/>
                <w:szCs w:val="18"/>
              </w:rPr>
              <w:t>Gem</w:t>
            </w:r>
            <w:proofErr w:type="spellEnd"/>
          </w:p>
        </w:tc>
        <w:tc>
          <w:tcPr>
            <w:tcW w:w="1833" w:type="dxa"/>
          </w:tcPr>
          <w:p w:rsidR="0074712B" w:rsidRPr="00E823C3" w:rsidRDefault="00274D4D" w:rsidP="0074712B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E823C3">
              <w:rPr>
                <w:rFonts w:ascii="Arial Narrow" w:hAnsi="Arial Narrow"/>
                <w:sz w:val="18"/>
                <w:szCs w:val="18"/>
              </w:rPr>
              <w:t>Green_Fire_Blue</w:t>
            </w:r>
            <w:proofErr w:type="spellEnd"/>
          </w:p>
        </w:tc>
        <w:tc>
          <w:tcPr>
            <w:tcW w:w="1833" w:type="dxa"/>
          </w:tcPr>
          <w:p w:rsidR="0074712B" w:rsidRPr="00E823C3" w:rsidRDefault="00E63BB4" w:rsidP="0074712B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E823C3">
              <w:rPr>
                <w:rFonts w:ascii="Arial Narrow" w:hAnsi="Arial Narrow"/>
                <w:sz w:val="18"/>
                <w:szCs w:val="18"/>
              </w:rPr>
              <w:t>Orange_Hot</w:t>
            </w:r>
            <w:proofErr w:type="spellEnd"/>
          </w:p>
        </w:tc>
        <w:tc>
          <w:tcPr>
            <w:tcW w:w="1834" w:type="dxa"/>
          </w:tcPr>
          <w:p w:rsidR="0074712B" w:rsidRPr="00E823C3" w:rsidRDefault="007D7CBF" w:rsidP="00E21E8F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E823C3">
              <w:rPr>
                <w:rFonts w:ascii="Arial Narrow" w:hAnsi="Arial Narrow"/>
                <w:sz w:val="18"/>
                <w:szCs w:val="18"/>
              </w:rPr>
              <w:t>Red_</w:t>
            </w:r>
            <w:r w:rsidR="00E21E8F" w:rsidRPr="00E823C3">
              <w:rPr>
                <w:rFonts w:ascii="Arial Narrow" w:hAnsi="Arial Narrow"/>
                <w:sz w:val="18"/>
                <w:szCs w:val="18"/>
              </w:rPr>
              <w:t>H</w:t>
            </w:r>
            <w:r w:rsidRPr="00E823C3">
              <w:rPr>
                <w:rFonts w:ascii="Arial Narrow" w:hAnsi="Arial Narrow"/>
                <w:sz w:val="18"/>
                <w:szCs w:val="18"/>
              </w:rPr>
              <w:t>ot</w:t>
            </w:r>
            <w:proofErr w:type="spellEnd"/>
          </w:p>
        </w:tc>
      </w:tr>
      <w:tr w:rsidR="000E36FD" w:rsidRPr="00E823C3" w:rsidTr="00C35FC3">
        <w:tc>
          <w:tcPr>
            <w:tcW w:w="1833" w:type="dxa"/>
          </w:tcPr>
          <w:p w:rsidR="000E36FD" w:rsidRPr="00E823C3" w:rsidRDefault="00F06568" w:rsidP="0082357C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0BF9F018" wp14:editId="0E7C7DD9">
                  <wp:extent cx="1080000" cy="136800"/>
                  <wp:effectExtent l="0" t="0" r="6350" b="0"/>
                  <wp:docPr id="177" name="Picture 17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0E36FD" w:rsidRPr="00E823C3" w:rsidRDefault="00D2637E" w:rsidP="0082357C">
            <w:pPr>
              <w:rPr>
                <w:rFonts w:ascii="Arial Narrow" w:hAnsi="Arial Narrow"/>
                <w:sz w:val="18"/>
                <w:szCs w:val="18"/>
              </w:rPr>
            </w:pPr>
            <w:r w:rsidRPr="00D2637E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58F498FD" wp14:editId="3A9E13BA">
                  <wp:extent cx="1080000" cy="136800"/>
                  <wp:effectExtent l="0" t="0" r="6350" b="0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0E36FD" w:rsidRPr="00E823C3" w:rsidRDefault="00831639" w:rsidP="0082357C">
            <w:pPr>
              <w:rPr>
                <w:rFonts w:ascii="Arial Narrow" w:hAnsi="Arial Narrow"/>
                <w:b/>
                <w:sz w:val="18"/>
                <w:szCs w:val="18"/>
              </w:rPr>
            </w:pPr>
            <w:r w:rsidRPr="00831639">
              <w:rPr>
                <w:rFonts w:ascii="Arial Narrow" w:hAnsi="Arial Narrow"/>
                <w:b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5D679D09" wp14:editId="6B0053A2">
                  <wp:extent cx="1080000" cy="136800"/>
                  <wp:effectExtent l="0" t="0" r="6350" b="0"/>
                  <wp:docPr id="185" name="Picture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0E36FD" w:rsidRPr="00E823C3" w:rsidRDefault="003967EC" w:rsidP="0082357C">
            <w:pPr>
              <w:rPr>
                <w:rFonts w:ascii="Arial Narrow" w:hAnsi="Arial Narrow"/>
                <w:b/>
                <w:sz w:val="18"/>
                <w:szCs w:val="18"/>
              </w:rPr>
            </w:pPr>
            <w:r w:rsidRPr="003967EC">
              <w:rPr>
                <w:rFonts w:ascii="Arial Narrow" w:hAnsi="Arial Narrow"/>
                <w:b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0695673D" wp14:editId="2CA64C87">
                  <wp:extent cx="1080000" cy="136800"/>
                  <wp:effectExtent l="0" t="0" r="6350" b="0"/>
                  <wp:docPr id="181" name="Picture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4" w:type="dxa"/>
          </w:tcPr>
          <w:p w:rsidR="000E36FD" w:rsidRPr="00E823C3" w:rsidRDefault="003967EC" w:rsidP="0082357C">
            <w:pPr>
              <w:rPr>
                <w:rFonts w:ascii="Arial Narrow" w:hAnsi="Arial Narrow"/>
                <w:sz w:val="18"/>
                <w:szCs w:val="18"/>
              </w:rPr>
            </w:pPr>
            <w:r w:rsidRPr="003967EC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02D2A7D2" wp14:editId="667CCF6B">
                  <wp:extent cx="1080000" cy="136800"/>
                  <wp:effectExtent l="0" t="0" r="6350" b="0"/>
                  <wp:docPr id="180" name="Picture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00CC" w:rsidRPr="00E823C3" w:rsidTr="00C35FC3">
        <w:tc>
          <w:tcPr>
            <w:tcW w:w="1833" w:type="dxa"/>
          </w:tcPr>
          <w:p w:rsidR="006700CC" w:rsidRPr="00E823C3" w:rsidRDefault="006700CC" w:rsidP="0082357C">
            <w:pPr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833" w:type="dxa"/>
          </w:tcPr>
          <w:p w:rsidR="006700CC" w:rsidRPr="00D2637E" w:rsidRDefault="006700CC" w:rsidP="0082357C">
            <w:pPr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833" w:type="dxa"/>
          </w:tcPr>
          <w:p w:rsidR="006700CC" w:rsidRPr="00E823C3" w:rsidRDefault="006700CC" w:rsidP="0082357C">
            <w:pPr>
              <w:rPr>
                <w:rFonts w:ascii="Arial Narrow" w:hAnsi="Arial Narrow"/>
                <w:b/>
                <w:sz w:val="18"/>
                <w:szCs w:val="18"/>
              </w:rPr>
            </w:pPr>
          </w:p>
        </w:tc>
        <w:tc>
          <w:tcPr>
            <w:tcW w:w="1833" w:type="dxa"/>
          </w:tcPr>
          <w:p w:rsidR="006700CC" w:rsidRPr="00E823C3" w:rsidRDefault="006700CC" w:rsidP="0082357C">
            <w:pPr>
              <w:rPr>
                <w:rFonts w:ascii="Arial Narrow" w:hAnsi="Arial Narrow"/>
                <w:b/>
                <w:sz w:val="18"/>
                <w:szCs w:val="18"/>
              </w:rPr>
            </w:pPr>
          </w:p>
        </w:tc>
        <w:tc>
          <w:tcPr>
            <w:tcW w:w="1834" w:type="dxa"/>
          </w:tcPr>
          <w:p w:rsidR="006700CC" w:rsidRPr="00E823C3" w:rsidRDefault="006700CC" w:rsidP="0082357C">
            <w:pPr>
              <w:rPr>
                <w:rFonts w:ascii="Arial Narrow" w:hAnsi="Arial Narrow"/>
                <w:sz w:val="18"/>
                <w:szCs w:val="18"/>
              </w:rPr>
            </w:pPr>
          </w:p>
        </w:tc>
      </w:tr>
      <w:tr w:rsidR="000E36FD" w:rsidRPr="00E823C3" w:rsidTr="00C35FC3">
        <w:tc>
          <w:tcPr>
            <w:tcW w:w="1833" w:type="dxa"/>
          </w:tcPr>
          <w:p w:rsidR="000E36FD" w:rsidRPr="00E823C3" w:rsidRDefault="00831639" w:rsidP="00C37EA1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6243D561" wp14:editId="5F5DE292">
                  <wp:extent cx="1019175" cy="1019175"/>
                  <wp:effectExtent l="0" t="0" r="9525" b="9525"/>
                  <wp:docPr id="183" name="Picture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0E36FD" w:rsidRPr="00E823C3" w:rsidRDefault="0043422C" w:rsidP="0082357C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2FC9F04E" wp14:editId="71149E13">
                  <wp:extent cx="1019175" cy="1019175"/>
                  <wp:effectExtent l="0" t="0" r="9525" b="9525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0E36FD" w:rsidRPr="00E823C3" w:rsidRDefault="00831639" w:rsidP="0082357C">
            <w:pPr>
              <w:rPr>
                <w:rFonts w:ascii="Arial Narrow" w:hAnsi="Arial Narrow"/>
                <w:b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3F013284" wp14:editId="2BFBD649">
                  <wp:extent cx="1019175" cy="1019175"/>
                  <wp:effectExtent l="0" t="0" r="9525" b="9525"/>
                  <wp:docPr id="184" name="Picture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0E36FD" w:rsidRPr="00E823C3" w:rsidRDefault="0043422C" w:rsidP="0082357C">
            <w:pPr>
              <w:rPr>
                <w:rFonts w:ascii="Arial Narrow" w:hAnsi="Arial Narrow"/>
                <w:b/>
                <w:sz w:val="18"/>
                <w:szCs w:val="18"/>
              </w:rPr>
            </w:pPr>
            <w:r>
              <w:rPr>
                <w:rFonts w:ascii="Arial Narrow" w:hAnsi="Arial Narrow"/>
                <w:b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77586A4F" wp14:editId="15F356F5">
                  <wp:extent cx="1019175" cy="1019175"/>
                  <wp:effectExtent l="0" t="0" r="9525" b="9525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4" w:type="dxa"/>
          </w:tcPr>
          <w:p w:rsidR="000E36FD" w:rsidRPr="00E823C3" w:rsidRDefault="0043422C" w:rsidP="0082357C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335BAB07" wp14:editId="5EBD03F5">
                  <wp:extent cx="1019175" cy="1019175"/>
                  <wp:effectExtent l="0" t="0" r="9525" b="9525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36FD" w:rsidRPr="00E823C3" w:rsidTr="00C35FC3">
        <w:tc>
          <w:tcPr>
            <w:tcW w:w="1833" w:type="dxa"/>
          </w:tcPr>
          <w:p w:rsidR="000E36FD" w:rsidRPr="00E823C3" w:rsidRDefault="00E21E8F" w:rsidP="0082357C">
            <w:pPr>
              <w:rPr>
                <w:rFonts w:ascii="Arial Narrow" w:hAnsi="Arial Narrow"/>
                <w:sz w:val="18"/>
                <w:szCs w:val="18"/>
              </w:rPr>
            </w:pPr>
            <w:r w:rsidRPr="00E823C3">
              <w:rPr>
                <w:rFonts w:ascii="Arial Narrow" w:hAnsi="Arial Narrow"/>
                <w:sz w:val="18"/>
                <w:szCs w:val="18"/>
              </w:rPr>
              <w:t>Smart</w:t>
            </w:r>
          </w:p>
        </w:tc>
        <w:tc>
          <w:tcPr>
            <w:tcW w:w="1833" w:type="dxa"/>
          </w:tcPr>
          <w:p w:rsidR="000E36FD" w:rsidRPr="00E823C3" w:rsidRDefault="00C37EA1" w:rsidP="0082357C">
            <w:pPr>
              <w:rPr>
                <w:rFonts w:ascii="Arial Narrow" w:hAnsi="Arial Narrow"/>
                <w:sz w:val="18"/>
                <w:szCs w:val="18"/>
              </w:rPr>
            </w:pPr>
            <w:r w:rsidRPr="00E823C3">
              <w:rPr>
                <w:rFonts w:ascii="Arial Narrow" w:hAnsi="Arial Narrow"/>
                <w:sz w:val="18"/>
                <w:szCs w:val="18"/>
              </w:rPr>
              <w:t>Royal</w:t>
            </w:r>
          </w:p>
        </w:tc>
        <w:tc>
          <w:tcPr>
            <w:tcW w:w="1833" w:type="dxa"/>
          </w:tcPr>
          <w:p w:rsidR="000E36FD" w:rsidRPr="00E823C3" w:rsidRDefault="00860481" w:rsidP="00860481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E823C3">
              <w:rPr>
                <w:rFonts w:ascii="Arial Narrow" w:hAnsi="Arial Narrow"/>
                <w:sz w:val="18"/>
                <w:szCs w:val="18"/>
              </w:rPr>
              <w:t>Blue_Orange_icb</w:t>
            </w:r>
            <w:proofErr w:type="spellEnd"/>
          </w:p>
        </w:tc>
        <w:tc>
          <w:tcPr>
            <w:tcW w:w="1833" w:type="dxa"/>
          </w:tcPr>
          <w:p w:rsidR="000E36FD" w:rsidRPr="00E823C3" w:rsidRDefault="0023602D" w:rsidP="0082357C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E823C3">
              <w:rPr>
                <w:rFonts w:ascii="Arial Narrow" w:hAnsi="Arial Narrow"/>
                <w:sz w:val="18"/>
                <w:szCs w:val="18"/>
              </w:rPr>
              <w:t>Spectrum</w:t>
            </w:r>
            <w:proofErr w:type="spellEnd"/>
          </w:p>
        </w:tc>
        <w:tc>
          <w:tcPr>
            <w:tcW w:w="1834" w:type="dxa"/>
          </w:tcPr>
          <w:p w:rsidR="000E36FD" w:rsidRPr="00E823C3" w:rsidRDefault="003D70A9" w:rsidP="003D70A9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E823C3">
              <w:rPr>
                <w:rFonts w:ascii="Arial Narrow" w:hAnsi="Arial Narrow"/>
                <w:sz w:val="18"/>
                <w:szCs w:val="18"/>
              </w:rPr>
              <w:t>ice</w:t>
            </w:r>
            <w:proofErr w:type="spellEnd"/>
          </w:p>
        </w:tc>
      </w:tr>
      <w:tr w:rsidR="00E21E8F" w:rsidRPr="00E823C3" w:rsidTr="00C35FC3">
        <w:tc>
          <w:tcPr>
            <w:tcW w:w="1833" w:type="dxa"/>
          </w:tcPr>
          <w:p w:rsidR="00E21E8F" w:rsidRPr="00E823C3" w:rsidRDefault="0053428A" w:rsidP="003D70A9">
            <w:pPr>
              <w:rPr>
                <w:rFonts w:ascii="Arial Narrow" w:hAnsi="Arial Narrow"/>
                <w:sz w:val="18"/>
                <w:szCs w:val="18"/>
              </w:rPr>
            </w:pPr>
            <w:r w:rsidRPr="0053428A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612AC4EE" wp14:editId="40D1B800">
                  <wp:extent cx="1080000" cy="136800"/>
                  <wp:effectExtent l="0" t="0" r="6350" b="0"/>
                  <wp:docPr id="182" name="Picture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E21E8F" w:rsidRPr="00E823C3" w:rsidRDefault="007C5EC4" w:rsidP="003D70A9">
            <w:pPr>
              <w:rPr>
                <w:rFonts w:ascii="Arial Narrow" w:hAnsi="Arial Narrow"/>
                <w:sz w:val="18"/>
                <w:szCs w:val="18"/>
              </w:rPr>
            </w:pPr>
            <w:r w:rsidRPr="007C5EC4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488CB429" wp14:editId="58E872C4">
                  <wp:extent cx="1080000" cy="136800"/>
                  <wp:effectExtent l="0" t="0" r="6350" b="0"/>
                  <wp:docPr id="149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E21E8F" w:rsidRPr="00E823C3" w:rsidRDefault="00D2637E" w:rsidP="003D70A9">
            <w:pPr>
              <w:rPr>
                <w:rFonts w:ascii="Arial Narrow" w:hAnsi="Arial Narrow"/>
                <w:b/>
                <w:sz w:val="18"/>
                <w:szCs w:val="18"/>
              </w:rPr>
            </w:pPr>
            <w:r w:rsidRPr="00D2637E">
              <w:rPr>
                <w:rFonts w:ascii="Arial Narrow" w:hAnsi="Arial Narrow"/>
                <w:b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6887BC4A" wp14:editId="3A4F6316">
                  <wp:extent cx="1080000" cy="136800"/>
                  <wp:effectExtent l="0" t="0" r="6350" b="0"/>
                  <wp:docPr id="131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E21E8F" w:rsidRPr="00E823C3" w:rsidRDefault="00512C7F" w:rsidP="003D70A9">
            <w:pPr>
              <w:rPr>
                <w:rFonts w:ascii="Arial Narrow" w:hAnsi="Arial Narrow"/>
                <w:b/>
                <w:sz w:val="18"/>
                <w:szCs w:val="18"/>
              </w:rPr>
            </w:pPr>
            <w:r w:rsidRPr="00512C7F">
              <w:rPr>
                <w:rFonts w:ascii="Arial Narrow" w:hAnsi="Arial Narrow"/>
                <w:b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129914AB" wp14:editId="15BA9726">
                  <wp:extent cx="1080000" cy="136800"/>
                  <wp:effectExtent l="0" t="0" r="6350" b="0"/>
                  <wp:docPr id="188" name="Picture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4" w:type="dxa"/>
          </w:tcPr>
          <w:p w:rsidR="00E21E8F" w:rsidRPr="00E823C3" w:rsidRDefault="00512C7F" w:rsidP="003D70A9">
            <w:pPr>
              <w:rPr>
                <w:rFonts w:ascii="Arial Narrow" w:hAnsi="Arial Narrow"/>
                <w:sz w:val="18"/>
                <w:szCs w:val="18"/>
              </w:rPr>
            </w:pPr>
            <w:r w:rsidRPr="00512C7F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32455B08" wp14:editId="29C20DA9">
                  <wp:extent cx="1080000" cy="136800"/>
                  <wp:effectExtent l="0" t="0" r="6350" b="0"/>
                  <wp:docPr id="189" name="Picture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00CC" w:rsidRPr="00E823C3" w:rsidTr="00C35FC3">
        <w:tc>
          <w:tcPr>
            <w:tcW w:w="1833" w:type="dxa"/>
          </w:tcPr>
          <w:p w:rsidR="006700CC" w:rsidRPr="00E823C3" w:rsidRDefault="006700CC" w:rsidP="003D70A9">
            <w:pPr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833" w:type="dxa"/>
          </w:tcPr>
          <w:p w:rsidR="006700CC" w:rsidRPr="00E823C3" w:rsidRDefault="006700CC" w:rsidP="003D70A9">
            <w:pPr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833" w:type="dxa"/>
          </w:tcPr>
          <w:p w:rsidR="006700CC" w:rsidRPr="00D2637E" w:rsidRDefault="006700CC" w:rsidP="003D70A9">
            <w:pPr>
              <w:rPr>
                <w:rFonts w:ascii="Arial Narrow" w:hAnsi="Arial Narrow"/>
                <w:b/>
                <w:sz w:val="18"/>
                <w:szCs w:val="18"/>
              </w:rPr>
            </w:pPr>
          </w:p>
        </w:tc>
        <w:tc>
          <w:tcPr>
            <w:tcW w:w="1833" w:type="dxa"/>
          </w:tcPr>
          <w:p w:rsidR="006700CC" w:rsidRPr="00E823C3" w:rsidRDefault="006700CC" w:rsidP="003D70A9">
            <w:pPr>
              <w:rPr>
                <w:rFonts w:ascii="Arial Narrow" w:hAnsi="Arial Narrow"/>
                <w:b/>
                <w:sz w:val="18"/>
                <w:szCs w:val="18"/>
              </w:rPr>
            </w:pPr>
          </w:p>
        </w:tc>
        <w:tc>
          <w:tcPr>
            <w:tcW w:w="1834" w:type="dxa"/>
          </w:tcPr>
          <w:p w:rsidR="006700CC" w:rsidRPr="00E823C3" w:rsidRDefault="006700CC" w:rsidP="003D70A9">
            <w:pPr>
              <w:rPr>
                <w:rFonts w:ascii="Arial Narrow" w:hAnsi="Arial Narrow"/>
                <w:sz w:val="18"/>
                <w:szCs w:val="18"/>
              </w:rPr>
            </w:pPr>
          </w:p>
        </w:tc>
      </w:tr>
      <w:tr w:rsidR="00E21E8F" w:rsidRPr="00E823C3" w:rsidTr="00C35FC3">
        <w:tc>
          <w:tcPr>
            <w:tcW w:w="1833" w:type="dxa"/>
          </w:tcPr>
          <w:p w:rsidR="00E21E8F" w:rsidRPr="00E823C3" w:rsidRDefault="0043422C" w:rsidP="003D70A9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6D18D02E" wp14:editId="6BF76DFB">
                  <wp:extent cx="1019175" cy="1019175"/>
                  <wp:effectExtent l="0" t="0" r="9525" b="9525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E21E8F" w:rsidRPr="00E823C3" w:rsidRDefault="00204FFE" w:rsidP="003D70A9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b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0E43229C" wp14:editId="409367DB">
                  <wp:extent cx="1019175" cy="1019175"/>
                  <wp:effectExtent l="0" t="0" r="9525" b="9525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E21E8F" w:rsidRPr="00E823C3" w:rsidRDefault="00204FFE" w:rsidP="003D70A9">
            <w:pPr>
              <w:rPr>
                <w:rFonts w:ascii="Arial Narrow" w:hAnsi="Arial Narrow"/>
                <w:b/>
                <w:sz w:val="18"/>
                <w:szCs w:val="18"/>
              </w:rPr>
            </w:pPr>
            <w:r>
              <w:rPr>
                <w:rFonts w:ascii="Arial Narrow" w:hAnsi="Arial Narrow"/>
                <w:b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72040456" wp14:editId="1F2757E5">
                  <wp:extent cx="1019175" cy="1019175"/>
                  <wp:effectExtent l="0" t="0" r="9525" b="9525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E21E8F" w:rsidRPr="00E823C3" w:rsidRDefault="00204FFE" w:rsidP="003D70A9">
            <w:pPr>
              <w:rPr>
                <w:rFonts w:ascii="Arial Narrow" w:hAnsi="Arial Narrow"/>
                <w:b/>
                <w:sz w:val="18"/>
                <w:szCs w:val="18"/>
              </w:rPr>
            </w:pPr>
            <w:r>
              <w:rPr>
                <w:rFonts w:ascii="Arial Narrow" w:hAnsi="Arial Narrow"/>
                <w:b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4363C163" wp14:editId="64FEBA98">
                  <wp:extent cx="1019175" cy="1019175"/>
                  <wp:effectExtent l="0" t="0" r="9525" b="9525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4" w:type="dxa"/>
          </w:tcPr>
          <w:p w:rsidR="00E21E8F" w:rsidRPr="00E823C3" w:rsidRDefault="00204FFE" w:rsidP="003D70A9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1B494BF0" wp14:editId="65F2ED2F">
                  <wp:extent cx="1019175" cy="1019175"/>
                  <wp:effectExtent l="0" t="0" r="9525" b="9525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496B" w:rsidRPr="00E823C3" w:rsidTr="00C35FC3">
        <w:tc>
          <w:tcPr>
            <w:tcW w:w="1833" w:type="dxa"/>
          </w:tcPr>
          <w:p w:rsidR="0027496B" w:rsidRPr="00E823C3" w:rsidRDefault="0027496B" w:rsidP="00DB5A15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E823C3">
              <w:rPr>
                <w:rFonts w:ascii="Arial Narrow" w:hAnsi="Arial Narrow"/>
                <w:sz w:val="18"/>
                <w:szCs w:val="18"/>
              </w:rPr>
              <w:t>Fire</w:t>
            </w:r>
            <w:proofErr w:type="spellEnd"/>
          </w:p>
        </w:tc>
        <w:tc>
          <w:tcPr>
            <w:tcW w:w="1833" w:type="dxa"/>
          </w:tcPr>
          <w:p w:rsidR="0027496B" w:rsidRPr="00E823C3" w:rsidRDefault="0027496B" w:rsidP="00DB5A15">
            <w:pPr>
              <w:rPr>
                <w:rFonts w:ascii="Arial Narrow" w:hAnsi="Arial Narrow"/>
                <w:sz w:val="18"/>
                <w:szCs w:val="18"/>
              </w:rPr>
            </w:pPr>
            <w:r w:rsidRPr="00E823C3">
              <w:rPr>
                <w:rFonts w:ascii="Arial Narrow" w:hAnsi="Arial Narrow"/>
                <w:sz w:val="18"/>
                <w:szCs w:val="18"/>
              </w:rPr>
              <w:t>Thal</w:t>
            </w:r>
          </w:p>
        </w:tc>
        <w:tc>
          <w:tcPr>
            <w:tcW w:w="1833" w:type="dxa"/>
          </w:tcPr>
          <w:p w:rsidR="0027496B" w:rsidRPr="00E823C3" w:rsidRDefault="0027496B" w:rsidP="003D70A9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E823C3">
              <w:rPr>
                <w:rFonts w:ascii="Arial Narrow" w:hAnsi="Arial Narrow"/>
                <w:sz w:val="18"/>
                <w:szCs w:val="18"/>
              </w:rPr>
              <w:t>phase</w:t>
            </w:r>
            <w:proofErr w:type="spellEnd"/>
          </w:p>
        </w:tc>
        <w:tc>
          <w:tcPr>
            <w:tcW w:w="1833" w:type="dxa"/>
          </w:tcPr>
          <w:p w:rsidR="0027496B" w:rsidRPr="00E823C3" w:rsidRDefault="00050409" w:rsidP="003D70A9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E823C3">
              <w:rPr>
                <w:rFonts w:ascii="Arial Narrow" w:hAnsi="Arial Narrow"/>
                <w:sz w:val="18"/>
                <w:szCs w:val="18"/>
              </w:rPr>
              <w:t>pastel</w:t>
            </w:r>
            <w:proofErr w:type="spellEnd"/>
          </w:p>
        </w:tc>
        <w:tc>
          <w:tcPr>
            <w:tcW w:w="1834" w:type="dxa"/>
          </w:tcPr>
          <w:p w:rsidR="0027496B" w:rsidRPr="00E823C3" w:rsidRDefault="00050409" w:rsidP="003D70A9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E823C3">
              <w:rPr>
                <w:rFonts w:ascii="Arial Narrow" w:hAnsi="Arial Narrow"/>
                <w:sz w:val="18"/>
                <w:szCs w:val="18"/>
              </w:rPr>
              <w:t>B</w:t>
            </w:r>
            <w:r w:rsidR="0027496B" w:rsidRPr="00E823C3">
              <w:rPr>
                <w:rFonts w:ascii="Arial Narrow" w:hAnsi="Arial Narrow"/>
                <w:sz w:val="18"/>
                <w:szCs w:val="18"/>
              </w:rPr>
              <w:t>w</w:t>
            </w:r>
            <w:proofErr w:type="spellEnd"/>
          </w:p>
        </w:tc>
      </w:tr>
      <w:tr w:rsidR="0027496B" w:rsidRPr="00E823C3" w:rsidTr="00C35FC3">
        <w:tc>
          <w:tcPr>
            <w:tcW w:w="1833" w:type="dxa"/>
          </w:tcPr>
          <w:p w:rsidR="0027496B" w:rsidRPr="00E823C3" w:rsidRDefault="00512C7F" w:rsidP="003D70A9">
            <w:pPr>
              <w:rPr>
                <w:rFonts w:ascii="Arial Narrow" w:hAnsi="Arial Narrow"/>
                <w:sz w:val="18"/>
                <w:szCs w:val="18"/>
              </w:rPr>
            </w:pPr>
            <w:r w:rsidRPr="00512C7F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5EDB0439" wp14:editId="133DD7CD">
                  <wp:extent cx="1080000" cy="136800"/>
                  <wp:effectExtent l="0" t="0" r="6350" b="0"/>
                  <wp:docPr id="187" name="Picture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27496B" w:rsidRPr="00E823C3" w:rsidRDefault="007C5EC4" w:rsidP="003D70A9">
            <w:pPr>
              <w:rPr>
                <w:rFonts w:ascii="Arial Narrow" w:hAnsi="Arial Narrow"/>
                <w:sz w:val="18"/>
                <w:szCs w:val="18"/>
              </w:rPr>
            </w:pPr>
            <w:r w:rsidRPr="007C5EC4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468C85D3" wp14:editId="17F6CBE4">
                  <wp:extent cx="1080000" cy="136800"/>
                  <wp:effectExtent l="0" t="0" r="6350" b="0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27496B" w:rsidRPr="00E823C3" w:rsidRDefault="007C5EC4" w:rsidP="003D70A9">
            <w:pPr>
              <w:rPr>
                <w:rFonts w:ascii="Arial Narrow" w:hAnsi="Arial Narrow"/>
                <w:sz w:val="18"/>
                <w:szCs w:val="18"/>
              </w:rPr>
            </w:pPr>
            <w:r w:rsidRPr="007C5EC4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71F8B44E" wp14:editId="6D2A034D">
                  <wp:extent cx="1080000" cy="136800"/>
                  <wp:effectExtent l="0" t="0" r="6350" b="0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27496B" w:rsidRPr="00E823C3" w:rsidRDefault="007C5EC4" w:rsidP="003D70A9">
            <w:pPr>
              <w:rPr>
                <w:rFonts w:ascii="Arial Narrow" w:hAnsi="Arial Narrow"/>
                <w:sz w:val="18"/>
                <w:szCs w:val="18"/>
              </w:rPr>
            </w:pPr>
            <w:r w:rsidRPr="007C5EC4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7FCDA19F" wp14:editId="0EBE4C52">
                  <wp:extent cx="1080000" cy="136800"/>
                  <wp:effectExtent l="0" t="0" r="6350" b="0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4" w:type="dxa"/>
          </w:tcPr>
          <w:p w:rsidR="0027496B" w:rsidRPr="00E823C3" w:rsidRDefault="007C5EC4" w:rsidP="003D70A9">
            <w:pPr>
              <w:rPr>
                <w:rFonts w:ascii="Arial Narrow" w:hAnsi="Arial Narrow"/>
                <w:sz w:val="18"/>
                <w:szCs w:val="18"/>
              </w:rPr>
            </w:pPr>
            <w:r w:rsidRPr="007C5EC4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3582AD7F" wp14:editId="7146B474">
                  <wp:extent cx="1080000" cy="136800"/>
                  <wp:effectExtent l="0" t="0" r="6350" b="0"/>
                  <wp:docPr id="153" name="Pictur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00CC" w:rsidRPr="00E823C3" w:rsidTr="00C35FC3">
        <w:tc>
          <w:tcPr>
            <w:tcW w:w="1833" w:type="dxa"/>
          </w:tcPr>
          <w:p w:rsidR="006700CC" w:rsidRPr="00E823C3" w:rsidRDefault="006700CC" w:rsidP="003D70A9">
            <w:pPr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833" w:type="dxa"/>
          </w:tcPr>
          <w:p w:rsidR="006700CC" w:rsidRPr="00E823C3" w:rsidRDefault="006700CC" w:rsidP="003D70A9">
            <w:pPr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833" w:type="dxa"/>
          </w:tcPr>
          <w:p w:rsidR="006700CC" w:rsidRPr="00E823C3" w:rsidRDefault="006700CC" w:rsidP="003D70A9">
            <w:pPr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833" w:type="dxa"/>
          </w:tcPr>
          <w:p w:rsidR="006700CC" w:rsidRPr="00E823C3" w:rsidRDefault="006700CC" w:rsidP="003D70A9">
            <w:pPr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834" w:type="dxa"/>
          </w:tcPr>
          <w:p w:rsidR="006700CC" w:rsidRPr="00E823C3" w:rsidRDefault="006700CC" w:rsidP="003D70A9">
            <w:pPr>
              <w:rPr>
                <w:rFonts w:ascii="Arial Narrow" w:hAnsi="Arial Narrow"/>
                <w:sz w:val="18"/>
                <w:szCs w:val="18"/>
              </w:rPr>
            </w:pPr>
          </w:p>
        </w:tc>
      </w:tr>
      <w:tr w:rsidR="00050409" w:rsidRPr="00E823C3" w:rsidTr="00C35FC3">
        <w:tc>
          <w:tcPr>
            <w:tcW w:w="1833" w:type="dxa"/>
          </w:tcPr>
          <w:p w:rsidR="00050409" w:rsidRPr="00E823C3" w:rsidRDefault="00D2637E" w:rsidP="003D70A9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44A9FBDD" wp14:editId="48301CEF">
                  <wp:extent cx="1019175" cy="1019175"/>
                  <wp:effectExtent l="0" t="0" r="9525" b="9525"/>
                  <wp:docPr id="126" name="Pictur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050409" w:rsidRPr="00E823C3" w:rsidRDefault="008C2FD3" w:rsidP="003D70A9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78D2D9E2" wp14:editId="4BFDA3DE">
                  <wp:extent cx="1019175" cy="1019175"/>
                  <wp:effectExtent l="0" t="0" r="9525" b="9525"/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050409" w:rsidRPr="00E823C3" w:rsidRDefault="008C2FD3" w:rsidP="003D70A9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5C8463B9" wp14:editId="5DF29582">
                  <wp:extent cx="1019175" cy="1019175"/>
                  <wp:effectExtent l="0" t="0" r="9525" b="9525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050409" w:rsidRPr="00E823C3" w:rsidRDefault="008C2FD3" w:rsidP="003D70A9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3E5E8C3F" wp14:editId="4C371591">
                  <wp:extent cx="1019175" cy="1019175"/>
                  <wp:effectExtent l="0" t="0" r="9525" b="9525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4" w:type="dxa"/>
          </w:tcPr>
          <w:p w:rsidR="00050409" w:rsidRPr="00E823C3" w:rsidRDefault="008C2FD3" w:rsidP="003D70A9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78433CDB" wp14:editId="46828DF3">
                  <wp:extent cx="1019175" cy="1019175"/>
                  <wp:effectExtent l="0" t="0" r="9525" b="9525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0409" w:rsidRPr="00E823C3" w:rsidTr="00C35FC3">
        <w:tc>
          <w:tcPr>
            <w:tcW w:w="1833" w:type="dxa"/>
          </w:tcPr>
          <w:p w:rsidR="00050409" w:rsidRPr="00E823C3" w:rsidRDefault="00050409" w:rsidP="003D70A9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E823C3">
              <w:rPr>
                <w:rFonts w:ascii="Arial Narrow" w:hAnsi="Arial Narrow"/>
                <w:sz w:val="18"/>
                <w:szCs w:val="18"/>
              </w:rPr>
              <w:t>gyr_centre</w:t>
            </w:r>
            <w:proofErr w:type="spellEnd"/>
          </w:p>
        </w:tc>
        <w:tc>
          <w:tcPr>
            <w:tcW w:w="1833" w:type="dxa"/>
          </w:tcPr>
          <w:p w:rsidR="00050409" w:rsidRPr="00E823C3" w:rsidRDefault="00F245AC" w:rsidP="003D70A9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E823C3">
              <w:rPr>
                <w:rFonts w:ascii="Arial Narrow" w:hAnsi="Arial Narrow"/>
                <w:sz w:val="18"/>
                <w:szCs w:val="18"/>
              </w:rPr>
              <w:t>mixed</w:t>
            </w:r>
            <w:proofErr w:type="spellEnd"/>
          </w:p>
        </w:tc>
        <w:tc>
          <w:tcPr>
            <w:tcW w:w="1833" w:type="dxa"/>
          </w:tcPr>
          <w:p w:rsidR="00050409" w:rsidRPr="00E823C3" w:rsidRDefault="00F245AC" w:rsidP="003D70A9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E823C3">
              <w:rPr>
                <w:rFonts w:ascii="Arial Narrow" w:hAnsi="Arial Narrow"/>
                <w:sz w:val="18"/>
                <w:szCs w:val="18"/>
              </w:rPr>
              <w:t>topography</w:t>
            </w:r>
            <w:proofErr w:type="spellEnd"/>
          </w:p>
        </w:tc>
        <w:tc>
          <w:tcPr>
            <w:tcW w:w="1833" w:type="dxa"/>
          </w:tcPr>
          <w:p w:rsidR="00050409" w:rsidRPr="00E823C3" w:rsidRDefault="00E823C3" w:rsidP="003D70A9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E823C3">
              <w:rPr>
                <w:rFonts w:ascii="Arial Narrow" w:hAnsi="Arial Narrow"/>
                <w:sz w:val="18"/>
                <w:szCs w:val="18"/>
              </w:rPr>
              <w:t>prism</w:t>
            </w:r>
            <w:proofErr w:type="spellEnd"/>
          </w:p>
        </w:tc>
        <w:tc>
          <w:tcPr>
            <w:tcW w:w="1834" w:type="dxa"/>
          </w:tcPr>
          <w:p w:rsidR="00050409" w:rsidRPr="00E823C3" w:rsidRDefault="00E823C3" w:rsidP="003D70A9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 w:rsidRPr="00E823C3">
              <w:rPr>
                <w:rFonts w:ascii="Arial Narrow" w:hAnsi="Arial Narrow"/>
                <w:sz w:val="18"/>
                <w:szCs w:val="18"/>
              </w:rPr>
              <w:t>White_Blue_Green_Red</w:t>
            </w:r>
            <w:proofErr w:type="spellEnd"/>
          </w:p>
        </w:tc>
      </w:tr>
      <w:tr w:rsidR="00050409" w:rsidRPr="00E823C3" w:rsidTr="00C35FC3">
        <w:tc>
          <w:tcPr>
            <w:tcW w:w="1833" w:type="dxa"/>
          </w:tcPr>
          <w:p w:rsidR="00050409" w:rsidRPr="00E823C3" w:rsidRDefault="007C5EC4" w:rsidP="003D70A9">
            <w:pPr>
              <w:rPr>
                <w:rFonts w:ascii="Arial Narrow" w:hAnsi="Arial Narrow"/>
                <w:sz w:val="18"/>
                <w:szCs w:val="18"/>
              </w:rPr>
            </w:pPr>
            <w:r w:rsidRPr="007C5EC4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6AD31DC1" wp14:editId="40296A27">
                  <wp:extent cx="1080000" cy="136800"/>
                  <wp:effectExtent l="0" t="0" r="6350" b="0"/>
                  <wp:docPr id="152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050409" w:rsidRPr="00E823C3" w:rsidRDefault="007C5EC4" w:rsidP="003D70A9">
            <w:pPr>
              <w:rPr>
                <w:rFonts w:ascii="Arial Narrow" w:hAnsi="Arial Narrow"/>
                <w:sz w:val="18"/>
                <w:szCs w:val="18"/>
              </w:rPr>
            </w:pPr>
            <w:r w:rsidRPr="007C5EC4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0FDA295F" wp14:editId="3F71D4C3">
                  <wp:extent cx="1080000" cy="136800"/>
                  <wp:effectExtent l="0" t="0" r="6350" b="0"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050409" w:rsidRPr="00E823C3" w:rsidRDefault="007C5EC4" w:rsidP="003D70A9">
            <w:pPr>
              <w:rPr>
                <w:rFonts w:ascii="Arial Narrow" w:hAnsi="Arial Narrow"/>
                <w:sz w:val="18"/>
                <w:szCs w:val="18"/>
              </w:rPr>
            </w:pPr>
            <w:r w:rsidRPr="007C5EC4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0CFC1FF9" wp14:editId="3F6352D9">
                  <wp:extent cx="1080000" cy="136800"/>
                  <wp:effectExtent l="0" t="0" r="6350" b="0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050409" w:rsidRPr="00E823C3" w:rsidRDefault="007C5EC4" w:rsidP="003D70A9">
            <w:pPr>
              <w:rPr>
                <w:rFonts w:ascii="Arial Narrow" w:hAnsi="Arial Narrow"/>
                <w:sz w:val="18"/>
                <w:szCs w:val="18"/>
              </w:rPr>
            </w:pPr>
            <w:r w:rsidRPr="007C5EC4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606E1BEE" wp14:editId="7B327623">
                  <wp:extent cx="1080000" cy="136800"/>
                  <wp:effectExtent l="0" t="0" r="6350" b="0"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4" w:type="dxa"/>
          </w:tcPr>
          <w:p w:rsidR="00050409" w:rsidRPr="00E823C3" w:rsidRDefault="007C5EC4" w:rsidP="003D70A9">
            <w:pPr>
              <w:rPr>
                <w:rFonts w:ascii="Arial Narrow" w:hAnsi="Arial Narrow"/>
                <w:sz w:val="18"/>
                <w:szCs w:val="18"/>
              </w:rPr>
            </w:pPr>
            <w:r w:rsidRPr="007C5EC4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59EB2682" wp14:editId="2D312491">
                  <wp:extent cx="1080000" cy="136800"/>
                  <wp:effectExtent l="0" t="0" r="6350" b="0"/>
                  <wp:docPr id="151" name="Pictur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00CC" w:rsidRPr="00E823C3" w:rsidTr="00C35FC3">
        <w:tc>
          <w:tcPr>
            <w:tcW w:w="1833" w:type="dxa"/>
          </w:tcPr>
          <w:p w:rsidR="006700CC" w:rsidRPr="00E823C3" w:rsidRDefault="006700CC" w:rsidP="003D70A9">
            <w:pPr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833" w:type="dxa"/>
          </w:tcPr>
          <w:p w:rsidR="006700CC" w:rsidRPr="00E823C3" w:rsidRDefault="006700CC" w:rsidP="003D70A9">
            <w:pPr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833" w:type="dxa"/>
          </w:tcPr>
          <w:p w:rsidR="006700CC" w:rsidRPr="00E823C3" w:rsidRDefault="006700CC" w:rsidP="003D70A9">
            <w:pPr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833" w:type="dxa"/>
          </w:tcPr>
          <w:p w:rsidR="006700CC" w:rsidRPr="00E823C3" w:rsidRDefault="006700CC" w:rsidP="003D70A9">
            <w:pPr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834" w:type="dxa"/>
          </w:tcPr>
          <w:p w:rsidR="006700CC" w:rsidRPr="00E823C3" w:rsidRDefault="006700CC" w:rsidP="003D70A9">
            <w:pPr>
              <w:rPr>
                <w:rFonts w:ascii="Arial Narrow" w:hAnsi="Arial Narrow"/>
                <w:sz w:val="18"/>
                <w:szCs w:val="18"/>
              </w:rPr>
            </w:pPr>
          </w:p>
        </w:tc>
      </w:tr>
      <w:tr w:rsidR="00E823C3" w:rsidRPr="00E823C3" w:rsidTr="00C35FC3">
        <w:tc>
          <w:tcPr>
            <w:tcW w:w="1833" w:type="dxa"/>
          </w:tcPr>
          <w:p w:rsidR="00E823C3" w:rsidRPr="00E823C3" w:rsidRDefault="008C2FD3" w:rsidP="003D70A9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3A323DFC" wp14:editId="3480B9F3">
                  <wp:extent cx="1019175" cy="1019175"/>
                  <wp:effectExtent l="0" t="0" r="9525" b="9525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E823C3" w:rsidRPr="00E823C3" w:rsidRDefault="008C2FD3" w:rsidP="003D70A9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496A6B1B" wp14:editId="129BBDC2">
                  <wp:extent cx="1019175" cy="1019175"/>
                  <wp:effectExtent l="0" t="0" r="9525" b="9525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E823C3" w:rsidRPr="00E823C3" w:rsidRDefault="008C2FD3" w:rsidP="003D70A9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7BCB71DF" wp14:editId="46DC7345">
                  <wp:extent cx="1019175" cy="1019175"/>
                  <wp:effectExtent l="0" t="0" r="9525" b="9525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E823C3" w:rsidRPr="00E823C3" w:rsidRDefault="008C2FD3" w:rsidP="003D70A9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123EF044" wp14:editId="13941E26">
                  <wp:extent cx="1019175" cy="1019175"/>
                  <wp:effectExtent l="0" t="0" r="9525" b="9525"/>
                  <wp:docPr id="11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4" w:type="dxa"/>
          </w:tcPr>
          <w:p w:rsidR="00E823C3" w:rsidRPr="00E823C3" w:rsidRDefault="008C2FD3" w:rsidP="003D70A9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3455492F" wp14:editId="46E55E73">
                  <wp:extent cx="1019175" cy="1019175"/>
                  <wp:effectExtent l="0" t="0" r="9525" b="9525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23C3" w:rsidRPr="00E823C3" w:rsidTr="00C35FC3">
        <w:tc>
          <w:tcPr>
            <w:tcW w:w="1833" w:type="dxa"/>
          </w:tcPr>
          <w:p w:rsidR="00E823C3" w:rsidRPr="00E823C3" w:rsidRDefault="00E823C3" w:rsidP="003D70A9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>
              <w:rPr>
                <w:rFonts w:ascii="Arial Narrow" w:hAnsi="Arial Narrow"/>
                <w:sz w:val="18"/>
                <w:szCs w:val="18"/>
              </w:rPr>
              <w:t>multi</w:t>
            </w:r>
            <w:proofErr w:type="spellEnd"/>
          </w:p>
        </w:tc>
        <w:tc>
          <w:tcPr>
            <w:tcW w:w="1833" w:type="dxa"/>
          </w:tcPr>
          <w:p w:rsidR="00E823C3" w:rsidRPr="00E823C3" w:rsidRDefault="00E823C3" w:rsidP="003D70A9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>
              <w:rPr>
                <w:rFonts w:ascii="Arial Narrow" w:hAnsi="Arial Narrow"/>
                <w:sz w:val="18"/>
                <w:szCs w:val="18"/>
              </w:rPr>
              <w:t>ceretec</w:t>
            </w:r>
            <w:proofErr w:type="spellEnd"/>
          </w:p>
        </w:tc>
        <w:tc>
          <w:tcPr>
            <w:tcW w:w="1833" w:type="dxa"/>
          </w:tcPr>
          <w:p w:rsidR="00E823C3" w:rsidRPr="00E823C3" w:rsidRDefault="00E823C3" w:rsidP="003D70A9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>S-</w:t>
            </w:r>
            <w:proofErr w:type="spellStart"/>
            <w:r>
              <w:rPr>
                <w:rFonts w:ascii="Arial Narrow" w:hAnsi="Arial Narrow"/>
                <w:sz w:val="18"/>
                <w:szCs w:val="18"/>
              </w:rPr>
              <w:t>Pet</w:t>
            </w:r>
            <w:proofErr w:type="spellEnd"/>
          </w:p>
        </w:tc>
        <w:tc>
          <w:tcPr>
            <w:tcW w:w="1833" w:type="dxa"/>
          </w:tcPr>
          <w:p w:rsidR="00E823C3" w:rsidRPr="00E823C3" w:rsidRDefault="00530D37" w:rsidP="003D70A9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>
              <w:rPr>
                <w:rFonts w:ascii="Arial Narrow" w:hAnsi="Arial Narrow"/>
                <w:sz w:val="18"/>
                <w:szCs w:val="18"/>
              </w:rPr>
              <w:t>hotter</w:t>
            </w:r>
            <w:proofErr w:type="spellEnd"/>
          </w:p>
        </w:tc>
        <w:tc>
          <w:tcPr>
            <w:tcW w:w="1834" w:type="dxa"/>
          </w:tcPr>
          <w:p w:rsidR="00E823C3" w:rsidRPr="00E823C3" w:rsidRDefault="00DB5A15" w:rsidP="003D70A9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>
              <w:rPr>
                <w:rFonts w:ascii="Arial Narrow" w:hAnsi="Arial Narrow"/>
                <w:sz w:val="18"/>
                <w:szCs w:val="18"/>
              </w:rPr>
              <w:t>Hot_Iron</w:t>
            </w:r>
            <w:proofErr w:type="spellEnd"/>
          </w:p>
        </w:tc>
      </w:tr>
      <w:tr w:rsidR="00DB5A15" w:rsidRPr="00E823C3" w:rsidTr="00C35FC3">
        <w:tc>
          <w:tcPr>
            <w:tcW w:w="1833" w:type="dxa"/>
          </w:tcPr>
          <w:p w:rsidR="00DB5A15" w:rsidRDefault="007C5EC4" w:rsidP="003D70A9">
            <w:pPr>
              <w:rPr>
                <w:rFonts w:ascii="Arial Narrow" w:hAnsi="Arial Narrow"/>
                <w:sz w:val="18"/>
                <w:szCs w:val="18"/>
              </w:rPr>
            </w:pPr>
            <w:r w:rsidRPr="007C5EC4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2A603CB9" wp14:editId="49065E4C">
                  <wp:extent cx="1080000" cy="136800"/>
                  <wp:effectExtent l="0" t="0" r="6350" b="0"/>
                  <wp:docPr id="148" name="Pictur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DB5A15" w:rsidRDefault="007C5EC4" w:rsidP="003D70A9">
            <w:pPr>
              <w:rPr>
                <w:rFonts w:ascii="Arial Narrow" w:hAnsi="Arial Narrow"/>
                <w:sz w:val="18"/>
                <w:szCs w:val="18"/>
              </w:rPr>
            </w:pPr>
            <w:r w:rsidRPr="007C5EC4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145C6254" wp14:editId="3734E664">
                  <wp:extent cx="1080000" cy="136800"/>
                  <wp:effectExtent l="0" t="0" r="6350" b="0"/>
                  <wp:docPr id="140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DB5A15" w:rsidRDefault="007C5EC4" w:rsidP="007C5EC4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  <w:r w:rsidRPr="007C5EC4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037754D0" wp14:editId="13FD51CF">
                  <wp:extent cx="1080000" cy="136800"/>
                  <wp:effectExtent l="0" t="0" r="6350" b="0"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DB5A15" w:rsidRDefault="00F06568" w:rsidP="003D70A9">
            <w:pPr>
              <w:rPr>
                <w:rFonts w:ascii="Arial Narrow" w:hAnsi="Arial Narrow"/>
                <w:sz w:val="18"/>
                <w:szCs w:val="18"/>
              </w:rPr>
            </w:pPr>
            <w:r w:rsidRPr="00F06568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7838260C" wp14:editId="1D188EE0">
                  <wp:extent cx="1080000" cy="136800"/>
                  <wp:effectExtent l="0" t="0" r="6350" b="0"/>
                  <wp:docPr id="178" name="Picture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4" w:type="dxa"/>
          </w:tcPr>
          <w:p w:rsidR="00DB5A15" w:rsidRDefault="00F06568" w:rsidP="003D70A9">
            <w:pPr>
              <w:rPr>
                <w:rFonts w:ascii="Arial Narrow" w:hAnsi="Arial Narrow"/>
                <w:sz w:val="18"/>
                <w:szCs w:val="18"/>
              </w:rPr>
            </w:pPr>
            <w:r w:rsidRPr="00F06568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522DEC3C" wp14:editId="46CC90DD">
                  <wp:extent cx="1080000" cy="136800"/>
                  <wp:effectExtent l="0" t="0" r="6350" b="0"/>
                  <wp:docPr id="179" name="Picture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00CC" w:rsidRPr="00E823C3" w:rsidTr="00C35FC3">
        <w:tc>
          <w:tcPr>
            <w:tcW w:w="1833" w:type="dxa"/>
          </w:tcPr>
          <w:p w:rsidR="006700CC" w:rsidRDefault="006700CC" w:rsidP="003D70A9">
            <w:pPr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833" w:type="dxa"/>
          </w:tcPr>
          <w:p w:rsidR="006700CC" w:rsidRDefault="006700CC" w:rsidP="003D70A9">
            <w:pPr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833" w:type="dxa"/>
          </w:tcPr>
          <w:p w:rsidR="006700CC" w:rsidRDefault="006700CC" w:rsidP="003D70A9">
            <w:pPr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833" w:type="dxa"/>
          </w:tcPr>
          <w:p w:rsidR="006700CC" w:rsidRDefault="006700CC" w:rsidP="003D70A9">
            <w:pPr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834" w:type="dxa"/>
          </w:tcPr>
          <w:p w:rsidR="006700CC" w:rsidRDefault="006700CC" w:rsidP="003D70A9">
            <w:pPr>
              <w:rPr>
                <w:rFonts w:ascii="Arial Narrow" w:hAnsi="Arial Narrow"/>
                <w:sz w:val="18"/>
                <w:szCs w:val="18"/>
              </w:rPr>
            </w:pPr>
          </w:p>
        </w:tc>
      </w:tr>
      <w:tr w:rsidR="00DB5A15" w:rsidRPr="00E823C3" w:rsidTr="00C35FC3">
        <w:tc>
          <w:tcPr>
            <w:tcW w:w="1833" w:type="dxa"/>
          </w:tcPr>
          <w:p w:rsidR="00DB5A15" w:rsidRDefault="00204FFE" w:rsidP="003D70A9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1827D952" wp14:editId="4BC8E885">
                  <wp:extent cx="1019175" cy="1019175"/>
                  <wp:effectExtent l="0" t="0" r="9525" b="9525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DB5A15" w:rsidRDefault="00204FFE" w:rsidP="003D70A9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758D05F6" wp14:editId="3E2AB1CB">
                  <wp:extent cx="1019175" cy="1019175"/>
                  <wp:effectExtent l="0" t="0" r="9525" b="9525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DB5A15" w:rsidRDefault="00204FFE" w:rsidP="003D70A9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06F38327" wp14:editId="46FB30CE">
                  <wp:extent cx="1019175" cy="1019175"/>
                  <wp:effectExtent l="0" t="0" r="9525" b="9525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DB5A15" w:rsidRDefault="00204FFE" w:rsidP="003D70A9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2D8C2D2C" wp14:editId="75ADBEC2">
                  <wp:extent cx="1019175" cy="1019175"/>
                  <wp:effectExtent l="0" t="0" r="9525" b="9525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4" w:type="dxa"/>
          </w:tcPr>
          <w:p w:rsidR="00DB5A15" w:rsidRDefault="00204FFE" w:rsidP="003D70A9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257C0726" wp14:editId="222AFB39">
                  <wp:extent cx="1019175" cy="1019175"/>
                  <wp:effectExtent l="0" t="0" r="9525" b="9525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5A15" w:rsidRPr="00E823C3" w:rsidTr="00C35FC3">
        <w:tc>
          <w:tcPr>
            <w:tcW w:w="1833" w:type="dxa"/>
          </w:tcPr>
          <w:p w:rsidR="00DB5A15" w:rsidRDefault="00DB5A15" w:rsidP="003D70A9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>MMC</w:t>
            </w:r>
          </w:p>
        </w:tc>
        <w:tc>
          <w:tcPr>
            <w:tcW w:w="1833" w:type="dxa"/>
          </w:tcPr>
          <w:p w:rsidR="00DB5A15" w:rsidRDefault="003B1BD5" w:rsidP="003D70A9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>Ratio</w:t>
            </w:r>
          </w:p>
        </w:tc>
        <w:tc>
          <w:tcPr>
            <w:tcW w:w="1833" w:type="dxa"/>
          </w:tcPr>
          <w:p w:rsidR="00DB5A15" w:rsidRDefault="003B1BD5" w:rsidP="003B1BD5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>
              <w:rPr>
                <w:rFonts w:ascii="Arial Narrow" w:hAnsi="Arial Narrow"/>
                <w:sz w:val="18"/>
                <w:szCs w:val="18"/>
              </w:rPr>
              <w:t>StarsAndStripes</w:t>
            </w:r>
            <w:proofErr w:type="spellEnd"/>
          </w:p>
        </w:tc>
        <w:tc>
          <w:tcPr>
            <w:tcW w:w="1833" w:type="dxa"/>
          </w:tcPr>
          <w:p w:rsidR="00DB5A15" w:rsidRDefault="003B1BD5" w:rsidP="003D70A9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>
              <w:rPr>
                <w:rFonts w:ascii="Arial Narrow" w:hAnsi="Arial Narrow"/>
                <w:sz w:val="18"/>
                <w:szCs w:val="18"/>
              </w:rPr>
              <w:t>Sopha</w:t>
            </w:r>
            <w:proofErr w:type="spellEnd"/>
          </w:p>
        </w:tc>
        <w:tc>
          <w:tcPr>
            <w:tcW w:w="1834" w:type="dxa"/>
          </w:tcPr>
          <w:p w:rsidR="00DB5A15" w:rsidRDefault="00917C21" w:rsidP="003D70A9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>
              <w:rPr>
                <w:rFonts w:ascii="Arial Narrow" w:hAnsi="Arial Narrow"/>
                <w:sz w:val="18"/>
                <w:szCs w:val="18"/>
              </w:rPr>
              <w:t>A_Squared</w:t>
            </w:r>
            <w:proofErr w:type="spellEnd"/>
          </w:p>
        </w:tc>
      </w:tr>
      <w:tr w:rsidR="00204FFE" w:rsidRPr="00E823C3" w:rsidTr="00C35FC3">
        <w:tc>
          <w:tcPr>
            <w:tcW w:w="1833" w:type="dxa"/>
          </w:tcPr>
          <w:p w:rsidR="00204FFE" w:rsidRDefault="00D2637E" w:rsidP="003D70A9">
            <w:pPr>
              <w:rPr>
                <w:rFonts w:ascii="Arial Narrow" w:hAnsi="Arial Narrow"/>
                <w:sz w:val="18"/>
                <w:szCs w:val="18"/>
              </w:rPr>
            </w:pPr>
            <w:r w:rsidRPr="00D2637E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6263C05F" wp14:editId="27D7D59A">
                  <wp:extent cx="1080000" cy="136800"/>
                  <wp:effectExtent l="0" t="0" r="6350" b="0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204FFE" w:rsidRDefault="00D2637E" w:rsidP="003D70A9">
            <w:pPr>
              <w:rPr>
                <w:rFonts w:ascii="Arial Narrow" w:hAnsi="Arial Narrow"/>
                <w:sz w:val="18"/>
                <w:szCs w:val="18"/>
              </w:rPr>
            </w:pPr>
            <w:r w:rsidRPr="00D2637E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1E2A4DAA" wp14:editId="57F228A1">
                  <wp:extent cx="1080000" cy="136800"/>
                  <wp:effectExtent l="0" t="0" r="6350" b="0"/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204FFE" w:rsidRDefault="00D2637E" w:rsidP="003B1BD5">
            <w:pPr>
              <w:rPr>
                <w:rFonts w:ascii="Arial Narrow" w:hAnsi="Arial Narrow"/>
                <w:sz w:val="18"/>
                <w:szCs w:val="18"/>
              </w:rPr>
            </w:pPr>
            <w:r w:rsidRPr="00D2637E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000D9956" wp14:editId="24C01A7D">
                  <wp:extent cx="1080000" cy="136800"/>
                  <wp:effectExtent l="0" t="0" r="6350" b="0"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204FFE" w:rsidRDefault="00D2637E" w:rsidP="003D70A9">
            <w:pPr>
              <w:rPr>
                <w:rFonts w:ascii="Arial Narrow" w:hAnsi="Arial Narrow"/>
                <w:sz w:val="18"/>
                <w:szCs w:val="18"/>
              </w:rPr>
            </w:pPr>
            <w:r w:rsidRPr="00D2637E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78C4E142" wp14:editId="3402A321">
                  <wp:extent cx="1080000" cy="136800"/>
                  <wp:effectExtent l="0" t="0" r="6350" b="0"/>
                  <wp:docPr id="134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4" w:type="dxa"/>
          </w:tcPr>
          <w:p w:rsidR="00204FFE" w:rsidRDefault="00D2637E" w:rsidP="003D70A9">
            <w:pPr>
              <w:rPr>
                <w:rFonts w:ascii="Arial Narrow" w:hAnsi="Arial Narrow"/>
                <w:sz w:val="18"/>
                <w:szCs w:val="18"/>
              </w:rPr>
            </w:pPr>
            <w:r w:rsidRPr="00D2637E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6438F018" wp14:editId="775FB104">
                  <wp:extent cx="1080000" cy="135000"/>
                  <wp:effectExtent l="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00CC" w:rsidRPr="00E823C3" w:rsidTr="00C35FC3">
        <w:tc>
          <w:tcPr>
            <w:tcW w:w="1833" w:type="dxa"/>
          </w:tcPr>
          <w:p w:rsidR="006700CC" w:rsidRPr="00D2637E" w:rsidRDefault="006700CC" w:rsidP="003D70A9">
            <w:pPr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833" w:type="dxa"/>
          </w:tcPr>
          <w:p w:rsidR="006700CC" w:rsidRPr="00D2637E" w:rsidRDefault="006700CC" w:rsidP="003D70A9">
            <w:pPr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833" w:type="dxa"/>
          </w:tcPr>
          <w:p w:rsidR="006700CC" w:rsidRPr="00D2637E" w:rsidRDefault="006700CC" w:rsidP="003B1BD5">
            <w:pPr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833" w:type="dxa"/>
          </w:tcPr>
          <w:p w:rsidR="006700CC" w:rsidRPr="00D2637E" w:rsidRDefault="006700CC" w:rsidP="003D70A9">
            <w:pPr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834" w:type="dxa"/>
          </w:tcPr>
          <w:p w:rsidR="006700CC" w:rsidRPr="00D2637E" w:rsidRDefault="006700CC" w:rsidP="003D70A9">
            <w:pPr>
              <w:rPr>
                <w:rFonts w:ascii="Arial Narrow" w:hAnsi="Arial Narrow"/>
                <w:sz w:val="18"/>
                <w:szCs w:val="18"/>
              </w:rPr>
            </w:pPr>
          </w:p>
        </w:tc>
      </w:tr>
      <w:tr w:rsidR="00204FFE" w:rsidRPr="00E823C3" w:rsidTr="00C35FC3">
        <w:tc>
          <w:tcPr>
            <w:tcW w:w="1833" w:type="dxa"/>
          </w:tcPr>
          <w:p w:rsidR="00204FFE" w:rsidRDefault="00204FFE" w:rsidP="003D70A9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lastRenderedPageBreak/>
              <w:drawing>
                <wp:inline distT="0" distB="0" distL="0" distR="0" wp14:anchorId="0274DB98" wp14:editId="5819002D">
                  <wp:extent cx="1019175" cy="1019175"/>
                  <wp:effectExtent l="0" t="0" r="9525" b="9525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204FFE" w:rsidRDefault="00C35FC3" w:rsidP="003D70A9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5228B3C3" wp14:editId="7E852284">
                  <wp:extent cx="1019175" cy="1019175"/>
                  <wp:effectExtent l="0" t="0" r="9525" b="9525"/>
                  <wp:docPr id="199" name="Picture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204FFE" w:rsidRDefault="00C35FC3" w:rsidP="003B1BD5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548A2A9F" wp14:editId="5391FB97">
                  <wp:extent cx="1019175" cy="1019175"/>
                  <wp:effectExtent l="0" t="0" r="9525" b="9525"/>
                  <wp:docPr id="198" name="Picture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204FFE" w:rsidRDefault="00C35FC3" w:rsidP="003D70A9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226DA3ED" wp14:editId="63368D4B">
                  <wp:extent cx="1019175" cy="1019175"/>
                  <wp:effectExtent l="0" t="0" r="9525" b="9525"/>
                  <wp:docPr id="197" name="Picture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4" w:type="dxa"/>
          </w:tcPr>
          <w:p w:rsidR="00204FFE" w:rsidRDefault="0047293E" w:rsidP="003D70A9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3ED75A0D" wp14:editId="66A67C76">
                  <wp:extent cx="1019175" cy="1019175"/>
                  <wp:effectExtent l="0" t="0" r="9525" b="9525"/>
                  <wp:docPr id="196" name="Picture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FFE" w:rsidRPr="00E823C3" w:rsidTr="00C35FC3">
        <w:tc>
          <w:tcPr>
            <w:tcW w:w="1833" w:type="dxa"/>
          </w:tcPr>
          <w:p w:rsidR="00204FFE" w:rsidRDefault="00204FFE" w:rsidP="003D70A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t>split_blurred</w:t>
            </w:r>
          </w:p>
        </w:tc>
        <w:tc>
          <w:tcPr>
            <w:tcW w:w="1833" w:type="dxa"/>
          </w:tcPr>
          <w:p w:rsidR="00204FFE" w:rsidRDefault="002D10F1" w:rsidP="003D70A9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>
              <w:rPr>
                <w:rFonts w:ascii="Arial Narrow" w:hAnsi="Arial Narrow"/>
                <w:sz w:val="18"/>
                <w:szCs w:val="18"/>
              </w:rPr>
              <w:t>Yellow_WFG</w:t>
            </w:r>
            <w:proofErr w:type="spellEnd"/>
          </w:p>
        </w:tc>
        <w:tc>
          <w:tcPr>
            <w:tcW w:w="1833" w:type="dxa"/>
          </w:tcPr>
          <w:p w:rsidR="00204FFE" w:rsidRDefault="002D10F1" w:rsidP="003B1BD5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>
              <w:rPr>
                <w:rFonts w:ascii="Arial Narrow" w:hAnsi="Arial Narrow"/>
                <w:sz w:val="18"/>
                <w:szCs w:val="18"/>
              </w:rPr>
              <w:t>cold</w:t>
            </w:r>
            <w:proofErr w:type="spellEnd"/>
          </w:p>
        </w:tc>
        <w:tc>
          <w:tcPr>
            <w:tcW w:w="1833" w:type="dxa"/>
          </w:tcPr>
          <w:p w:rsidR="00204FFE" w:rsidRDefault="002D10F1" w:rsidP="003D70A9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>cool</w:t>
            </w:r>
          </w:p>
        </w:tc>
        <w:tc>
          <w:tcPr>
            <w:tcW w:w="1834" w:type="dxa"/>
          </w:tcPr>
          <w:p w:rsidR="00204FFE" w:rsidRDefault="0047293E" w:rsidP="003D70A9">
            <w:pPr>
              <w:rPr>
                <w:rFonts w:ascii="Arial Narrow" w:hAnsi="Arial Narrow"/>
                <w:sz w:val="18"/>
                <w:szCs w:val="18"/>
              </w:rPr>
            </w:pPr>
            <w:proofErr w:type="spellStart"/>
            <w:r>
              <w:rPr>
                <w:rFonts w:ascii="Arial Narrow" w:hAnsi="Arial Narrow"/>
                <w:sz w:val="18"/>
                <w:szCs w:val="18"/>
              </w:rPr>
              <w:t>Blue_Red_Yellow</w:t>
            </w:r>
            <w:proofErr w:type="spellEnd"/>
          </w:p>
        </w:tc>
      </w:tr>
      <w:tr w:rsidR="006700CC" w:rsidRPr="00E823C3" w:rsidTr="00C35FC3">
        <w:tc>
          <w:tcPr>
            <w:tcW w:w="1833" w:type="dxa"/>
          </w:tcPr>
          <w:p w:rsidR="006700CC" w:rsidRDefault="00512C7F" w:rsidP="003D70A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 w:rsidRPr="00512C7F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701B4B35" wp14:editId="6221224B">
                  <wp:extent cx="1080000" cy="136800"/>
                  <wp:effectExtent l="0" t="0" r="6350" b="0"/>
                  <wp:docPr id="186" name="Picture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6700CC" w:rsidRDefault="002D10F1" w:rsidP="003D70A9">
            <w:pPr>
              <w:rPr>
                <w:rFonts w:ascii="Arial Narrow" w:hAnsi="Arial Narrow"/>
                <w:sz w:val="18"/>
                <w:szCs w:val="18"/>
              </w:rPr>
            </w:pPr>
            <w:r w:rsidRPr="002D10F1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2C2D829F" wp14:editId="68F8CC66">
                  <wp:extent cx="1080000" cy="136800"/>
                  <wp:effectExtent l="0" t="0" r="6350" b="0"/>
                  <wp:docPr id="191" name="Picture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6700CC" w:rsidRDefault="002D10F1" w:rsidP="003B1BD5">
            <w:pPr>
              <w:rPr>
                <w:rFonts w:ascii="Arial Narrow" w:hAnsi="Arial Narrow"/>
                <w:sz w:val="18"/>
                <w:szCs w:val="18"/>
              </w:rPr>
            </w:pPr>
            <w:r w:rsidRPr="002D10F1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2BC65F90" wp14:editId="744CF079">
                  <wp:extent cx="1080000" cy="136800"/>
                  <wp:effectExtent l="0" t="0" r="6350" b="0"/>
                  <wp:docPr id="192" name="Pictur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6700CC" w:rsidRDefault="002D10F1" w:rsidP="003D70A9">
            <w:pPr>
              <w:rPr>
                <w:rFonts w:ascii="Arial Narrow" w:hAnsi="Arial Narrow"/>
                <w:sz w:val="18"/>
                <w:szCs w:val="18"/>
              </w:rPr>
            </w:pPr>
            <w:r w:rsidRPr="002D10F1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46B25801" wp14:editId="42E6F68E">
                  <wp:extent cx="1080000" cy="136800"/>
                  <wp:effectExtent l="0" t="0" r="6350" b="0"/>
                  <wp:docPr id="193" name="Picture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4" w:type="dxa"/>
          </w:tcPr>
          <w:p w:rsidR="006700CC" w:rsidRDefault="0047293E" w:rsidP="0047293E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  <w:r w:rsidRPr="0047293E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318D7769" wp14:editId="1B2AB81C">
                  <wp:extent cx="1080000" cy="136800"/>
                  <wp:effectExtent l="0" t="0" r="6350" b="0"/>
                  <wp:docPr id="195" name="Picture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FB6" w:rsidRPr="00E823C3" w:rsidTr="00C35FC3">
        <w:tc>
          <w:tcPr>
            <w:tcW w:w="1833" w:type="dxa"/>
          </w:tcPr>
          <w:p w:rsidR="00854FB6" w:rsidRPr="00512C7F" w:rsidRDefault="00854FB6" w:rsidP="003D70A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</w:p>
        </w:tc>
        <w:tc>
          <w:tcPr>
            <w:tcW w:w="1833" w:type="dxa"/>
          </w:tcPr>
          <w:p w:rsidR="00854FB6" w:rsidRPr="002D10F1" w:rsidRDefault="00854FB6" w:rsidP="003D70A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</w:p>
        </w:tc>
        <w:tc>
          <w:tcPr>
            <w:tcW w:w="1833" w:type="dxa"/>
          </w:tcPr>
          <w:p w:rsidR="00854FB6" w:rsidRPr="002D10F1" w:rsidRDefault="00854FB6" w:rsidP="003B1BD5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</w:p>
        </w:tc>
        <w:tc>
          <w:tcPr>
            <w:tcW w:w="1833" w:type="dxa"/>
          </w:tcPr>
          <w:p w:rsidR="00854FB6" w:rsidRPr="002D10F1" w:rsidRDefault="00854FB6" w:rsidP="003D70A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</w:p>
        </w:tc>
        <w:tc>
          <w:tcPr>
            <w:tcW w:w="1834" w:type="dxa"/>
          </w:tcPr>
          <w:p w:rsidR="00854FB6" w:rsidRPr="0047293E" w:rsidRDefault="00854FB6" w:rsidP="0047293E">
            <w:pPr>
              <w:jc w:val="center"/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</w:p>
        </w:tc>
      </w:tr>
      <w:tr w:rsidR="00854FB6" w:rsidRPr="00E823C3" w:rsidTr="00C35FC3">
        <w:tc>
          <w:tcPr>
            <w:tcW w:w="1833" w:type="dxa"/>
          </w:tcPr>
          <w:p w:rsidR="00854FB6" w:rsidRPr="00512C7F" w:rsidRDefault="00854FB6" w:rsidP="003D70A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</w:p>
        </w:tc>
        <w:tc>
          <w:tcPr>
            <w:tcW w:w="1833" w:type="dxa"/>
          </w:tcPr>
          <w:p w:rsidR="00854FB6" w:rsidRPr="002D10F1" w:rsidRDefault="00854FB6" w:rsidP="003D70A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</w:p>
        </w:tc>
        <w:tc>
          <w:tcPr>
            <w:tcW w:w="1833" w:type="dxa"/>
          </w:tcPr>
          <w:p w:rsidR="00854FB6" w:rsidRPr="002D10F1" w:rsidRDefault="00854FB6" w:rsidP="003B1BD5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</w:p>
        </w:tc>
        <w:tc>
          <w:tcPr>
            <w:tcW w:w="1833" w:type="dxa"/>
          </w:tcPr>
          <w:p w:rsidR="00854FB6" w:rsidRPr="002D10F1" w:rsidRDefault="00854FB6" w:rsidP="003D70A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</w:p>
        </w:tc>
        <w:tc>
          <w:tcPr>
            <w:tcW w:w="1834" w:type="dxa"/>
          </w:tcPr>
          <w:p w:rsidR="00854FB6" w:rsidRPr="0047293E" w:rsidRDefault="00854FB6" w:rsidP="0047293E">
            <w:pPr>
              <w:jc w:val="center"/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</w:p>
        </w:tc>
      </w:tr>
      <w:tr w:rsidR="00854FB6" w:rsidRPr="00E823C3" w:rsidTr="00C35FC3">
        <w:tc>
          <w:tcPr>
            <w:tcW w:w="1833" w:type="dxa"/>
          </w:tcPr>
          <w:p w:rsidR="00854FB6" w:rsidRPr="00512C7F" w:rsidRDefault="001F20B0" w:rsidP="003D70A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54978EF3" wp14:editId="5553DC10">
                  <wp:extent cx="1019175" cy="101917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854FB6" w:rsidRPr="002D10F1" w:rsidRDefault="001F20B0" w:rsidP="003D70A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0D2E3F36" wp14:editId="423BB596">
                  <wp:extent cx="1019175" cy="10191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854FB6" w:rsidRPr="002D10F1" w:rsidRDefault="001F20B0" w:rsidP="003B1BD5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07B21376" wp14:editId="55A152C8">
                  <wp:extent cx="1019175" cy="101917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854FB6" w:rsidRPr="002D10F1" w:rsidRDefault="00E77729" w:rsidP="003D70A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28F1B659" wp14:editId="5BED3931">
                  <wp:extent cx="1019175" cy="1019175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4" w:type="dxa"/>
          </w:tcPr>
          <w:p w:rsidR="00854FB6" w:rsidRPr="0047293E" w:rsidRDefault="00E77729" w:rsidP="0047293E">
            <w:pPr>
              <w:jc w:val="center"/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>
                  <wp:extent cx="1019175" cy="101917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FB6" w:rsidRPr="00E823C3" w:rsidTr="00C35FC3">
        <w:tc>
          <w:tcPr>
            <w:tcW w:w="1833" w:type="dxa"/>
          </w:tcPr>
          <w:p w:rsidR="00854FB6" w:rsidRPr="00854FB6" w:rsidRDefault="00854FB6" w:rsidP="003D70A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t>Rainbow_RGB</w:t>
            </w:r>
          </w:p>
        </w:tc>
        <w:tc>
          <w:tcPr>
            <w:tcW w:w="1833" w:type="dxa"/>
          </w:tcPr>
          <w:p w:rsidR="00854FB6" w:rsidRPr="002D10F1" w:rsidRDefault="001F20B0" w:rsidP="003D70A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t>cividis</w:t>
            </w:r>
          </w:p>
        </w:tc>
        <w:tc>
          <w:tcPr>
            <w:tcW w:w="1833" w:type="dxa"/>
          </w:tcPr>
          <w:p w:rsidR="00854FB6" w:rsidRPr="002D10F1" w:rsidRDefault="001F20B0" w:rsidP="003B1BD5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t>glow</w:t>
            </w:r>
          </w:p>
        </w:tc>
        <w:tc>
          <w:tcPr>
            <w:tcW w:w="1833" w:type="dxa"/>
          </w:tcPr>
          <w:p w:rsidR="00854FB6" w:rsidRPr="002D10F1" w:rsidRDefault="00E77729" w:rsidP="003D70A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t>Rainbow2</w:t>
            </w:r>
          </w:p>
        </w:tc>
        <w:tc>
          <w:tcPr>
            <w:tcW w:w="1834" w:type="dxa"/>
          </w:tcPr>
          <w:p w:rsidR="00854FB6" w:rsidRPr="0047293E" w:rsidRDefault="00E77729" w:rsidP="00E7772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t>NIH</w:t>
            </w:r>
          </w:p>
        </w:tc>
      </w:tr>
      <w:tr w:rsidR="001F20B0" w:rsidRPr="00E823C3" w:rsidTr="00C35FC3">
        <w:tc>
          <w:tcPr>
            <w:tcW w:w="1833" w:type="dxa"/>
          </w:tcPr>
          <w:p w:rsidR="001F20B0" w:rsidRDefault="004D0B97" w:rsidP="003D70A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 w:rsidRPr="00854FB6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59C51450" wp14:editId="78A93233">
                  <wp:extent cx="1080000" cy="136800"/>
                  <wp:effectExtent l="0" t="0" r="635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1F20B0" w:rsidRDefault="004D0B97" w:rsidP="003D70A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0DF7D95F" wp14:editId="785ADB50">
                  <wp:extent cx="1080000" cy="136800"/>
                  <wp:effectExtent l="0" t="0" r="6350" b="0"/>
                  <wp:docPr id="8" name="Pictur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1F20B0" w:rsidRDefault="004D0B97" w:rsidP="003B1BD5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509C890B" wp14:editId="204243F0">
                  <wp:extent cx="1080000" cy="136800"/>
                  <wp:effectExtent l="0" t="0" r="6350" b="0"/>
                  <wp:docPr id="7" name="Picture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1F20B0" w:rsidRPr="002D10F1" w:rsidRDefault="00C62E33" w:rsidP="003D70A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>
                  <wp:extent cx="1080000" cy="136800"/>
                  <wp:effectExtent l="0" t="0" r="6350" b="0"/>
                  <wp:docPr id="14" name="Picture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4" w:type="dxa"/>
          </w:tcPr>
          <w:p w:rsidR="001F20B0" w:rsidRPr="0047293E" w:rsidRDefault="00E77729" w:rsidP="00E7772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293518F8" wp14:editId="750BA035">
                  <wp:extent cx="1080000" cy="136800"/>
                  <wp:effectExtent l="0" t="0" r="6350" b="0"/>
                  <wp:docPr id="11" name="Pictur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7729" w:rsidRPr="00E823C3" w:rsidTr="00C35FC3">
        <w:tc>
          <w:tcPr>
            <w:tcW w:w="1833" w:type="dxa"/>
          </w:tcPr>
          <w:p w:rsidR="00E77729" w:rsidRPr="00854FB6" w:rsidRDefault="00E77729" w:rsidP="003D70A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</w:p>
        </w:tc>
        <w:tc>
          <w:tcPr>
            <w:tcW w:w="1833" w:type="dxa"/>
          </w:tcPr>
          <w:p w:rsidR="00E77729" w:rsidRDefault="00E77729" w:rsidP="003D70A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</w:p>
        </w:tc>
        <w:tc>
          <w:tcPr>
            <w:tcW w:w="1833" w:type="dxa"/>
          </w:tcPr>
          <w:p w:rsidR="00E77729" w:rsidRDefault="00E77729" w:rsidP="003B1BD5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</w:p>
        </w:tc>
        <w:tc>
          <w:tcPr>
            <w:tcW w:w="1833" w:type="dxa"/>
          </w:tcPr>
          <w:p w:rsidR="00E77729" w:rsidRPr="002D10F1" w:rsidRDefault="00E77729" w:rsidP="003D70A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</w:p>
        </w:tc>
        <w:tc>
          <w:tcPr>
            <w:tcW w:w="1834" w:type="dxa"/>
          </w:tcPr>
          <w:p w:rsidR="00E77729" w:rsidRDefault="00E77729" w:rsidP="00E7772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</w:p>
        </w:tc>
      </w:tr>
      <w:tr w:rsidR="00E77729" w:rsidRPr="00E823C3" w:rsidTr="00C35FC3">
        <w:tc>
          <w:tcPr>
            <w:tcW w:w="1833" w:type="dxa"/>
          </w:tcPr>
          <w:p w:rsidR="00E77729" w:rsidRPr="00854FB6" w:rsidRDefault="00C62E33" w:rsidP="003D70A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>
                  <wp:extent cx="1019175" cy="1019175"/>
                  <wp:effectExtent l="0" t="0" r="9525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E77729" w:rsidRDefault="00C62E33" w:rsidP="003D70A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>
                  <wp:extent cx="1019175" cy="101917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E77729" w:rsidRDefault="00C62E33" w:rsidP="003B1BD5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>
                  <wp:extent cx="1019175" cy="1019175"/>
                  <wp:effectExtent l="0" t="0" r="9525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E77729" w:rsidRPr="002D10F1" w:rsidRDefault="00C62E33" w:rsidP="003D70A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>
                  <wp:extent cx="1019175" cy="1019175"/>
                  <wp:effectExtent l="0" t="0" r="9525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4" w:type="dxa"/>
          </w:tcPr>
          <w:p w:rsidR="00E77729" w:rsidRDefault="006D7126" w:rsidP="00E7772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>
                  <wp:extent cx="1019175" cy="1019175"/>
                  <wp:effectExtent l="0" t="0" r="9525" b="952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7729" w:rsidRPr="00E823C3" w:rsidTr="00C35FC3">
        <w:tc>
          <w:tcPr>
            <w:tcW w:w="1833" w:type="dxa"/>
          </w:tcPr>
          <w:p w:rsidR="00E77729" w:rsidRPr="00854FB6" w:rsidRDefault="00E77729" w:rsidP="003D70A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t>Rainbow3</w:t>
            </w:r>
          </w:p>
        </w:tc>
        <w:tc>
          <w:tcPr>
            <w:tcW w:w="1833" w:type="dxa"/>
          </w:tcPr>
          <w:p w:rsidR="00E77729" w:rsidRDefault="00E77729" w:rsidP="003D70A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t>French</w:t>
            </w:r>
          </w:p>
        </w:tc>
        <w:tc>
          <w:tcPr>
            <w:tcW w:w="1833" w:type="dxa"/>
          </w:tcPr>
          <w:p w:rsidR="00E77729" w:rsidRDefault="00E77729" w:rsidP="00E7772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t>Perfusion</w:t>
            </w:r>
          </w:p>
        </w:tc>
        <w:tc>
          <w:tcPr>
            <w:tcW w:w="1833" w:type="dxa"/>
          </w:tcPr>
          <w:p w:rsidR="00E77729" w:rsidRPr="002D10F1" w:rsidRDefault="00B52C5A" w:rsidP="003D70A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 w:rsidRPr="00B52C5A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t>NDVI_VGYRM</w:t>
            </w:r>
          </w:p>
        </w:tc>
        <w:tc>
          <w:tcPr>
            <w:tcW w:w="1834" w:type="dxa"/>
          </w:tcPr>
          <w:p w:rsidR="00E77729" w:rsidRDefault="00331842" w:rsidP="00E7772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t>CET_C</w:t>
            </w:r>
            <w:r w:rsidR="00B52C5A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t>B</w:t>
            </w: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t>L</w:t>
            </w:r>
            <w:r w:rsidR="00B52C5A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t>2</w:t>
            </w:r>
          </w:p>
        </w:tc>
      </w:tr>
      <w:tr w:rsidR="00E77729" w:rsidRPr="00E823C3" w:rsidTr="00C35FC3">
        <w:tc>
          <w:tcPr>
            <w:tcW w:w="1833" w:type="dxa"/>
          </w:tcPr>
          <w:p w:rsidR="00E77729" w:rsidRPr="00854FB6" w:rsidRDefault="006B5869" w:rsidP="003D70A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1E0D2968" wp14:editId="79FA34FF">
                  <wp:extent cx="1080000" cy="136800"/>
                  <wp:effectExtent l="0" t="0" r="6350" b="0"/>
                  <wp:docPr id="22" name="Picture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E77729" w:rsidRDefault="00C62E33" w:rsidP="003D70A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0ED02003" wp14:editId="6168D2DA">
                  <wp:extent cx="1080000" cy="136800"/>
                  <wp:effectExtent l="0" t="0" r="6350" b="0"/>
                  <wp:docPr id="19" name="Picture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E77729" w:rsidRDefault="00E77729" w:rsidP="003B1BD5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 w:rsidRPr="00E77729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0D6DE524" wp14:editId="4BFC57CA">
                  <wp:extent cx="1080000" cy="136800"/>
                  <wp:effectExtent l="0" t="0" r="635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E77729" w:rsidRPr="002D10F1" w:rsidRDefault="00C62E33" w:rsidP="003D70A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 w:rsidRPr="00C62E33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2AC0C5B0" wp14:editId="406CBA98">
                  <wp:extent cx="1080000" cy="136800"/>
                  <wp:effectExtent l="0" t="0" r="635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4" w:type="dxa"/>
          </w:tcPr>
          <w:p w:rsidR="00E77729" w:rsidRDefault="00B52C5A" w:rsidP="00E7772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 w:rsidRPr="00B52C5A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263F21E7" wp14:editId="5F0455BC">
                  <wp:extent cx="1080000" cy="13680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2C5A" w:rsidRPr="00E823C3" w:rsidTr="00C35FC3">
        <w:tc>
          <w:tcPr>
            <w:tcW w:w="1833" w:type="dxa"/>
          </w:tcPr>
          <w:p w:rsidR="00B52C5A" w:rsidRDefault="00B52C5A" w:rsidP="003D70A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</w:p>
        </w:tc>
        <w:tc>
          <w:tcPr>
            <w:tcW w:w="1833" w:type="dxa"/>
          </w:tcPr>
          <w:p w:rsidR="00B52C5A" w:rsidRDefault="00B52C5A" w:rsidP="003D70A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</w:p>
        </w:tc>
        <w:tc>
          <w:tcPr>
            <w:tcW w:w="1833" w:type="dxa"/>
          </w:tcPr>
          <w:p w:rsidR="00B52C5A" w:rsidRPr="00E77729" w:rsidRDefault="00B52C5A" w:rsidP="003B1BD5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</w:p>
        </w:tc>
        <w:tc>
          <w:tcPr>
            <w:tcW w:w="1833" w:type="dxa"/>
          </w:tcPr>
          <w:p w:rsidR="00B52C5A" w:rsidRPr="00C62E33" w:rsidRDefault="00B52C5A" w:rsidP="003D70A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</w:p>
        </w:tc>
        <w:tc>
          <w:tcPr>
            <w:tcW w:w="1834" w:type="dxa"/>
          </w:tcPr>
          <w:p w:rsidR="00B52C5A" w:rsidRPr="00B52C5A" w:rsidRDefault="00B52C5A" w:rsidP="00E7772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</w:p>
        </w:tc>
      </w:tr>
      <w:tr w:rsidR="00B52C5A" w:rsidRPr="00E823C3" w:rsidTr="00C35FC3">
        <w:tc>
          <w:tcPr>
            <w:tcW w:w="1833" w:type="dxa"/>
          </w:tcPr>
          <w:p w:rsidR="00B52C5A" w:rsidRDefault="006D7126" w:rsidP="003D70A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>
                  <wp:extent cx="1019175" cy="1019175"/>
                  <wp:effectExtent l="0" t="0" r="9525" b="952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B52C5A" w:rsidRDefault="006D7126" w:rsidP="003D70A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>
                  <wp:extent cx="1019175" cy="1019175"/>
                  <wp:effectExtent l="0" t="0" r="9525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B52C5A" w:rsidRPr="00E77729" w:rsidRDefault="006D7126" w:rsidP="003B1BD5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>
                  <wp:extent cx="1019175" cy="1019175"/>
                  <wp:effectExtent l="0" t="0" r="9525" b="952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B52C5A" w:rsidRPr="00C62E33" w:rsidRDefault="006D7126" w:rsidP="003D70A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>
                  <wp:extent cx="1019175" cy="1019175"/>
                  <wp:effectExtent l="0" t="0" r="9525" b="952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4" w:type="dxa"/>
          </w:tcPr>
          <w:p w:rsidR="00B52C5A" w:rsidRPr="00B52C5A" w:rsidRDefault="006D7126" w:rsidP="00E7772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>
                  <wp:extent cx="1019175" cy="1019175"/>
                  <wp:effectExtent l="0" t="0" r="9525" b="952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2C5A" w:rsidRPr="00E823C3" w:rsidTr="00C35FC3">
        <w:tc>
          <w:tcPr>
            <w:tcW w:w="1833" w:type="dxa"/>
          </w:tcPr>
          <w:p w:rsidR="00B52C5A" w:rsidRDefault="00331842" w:rsidP="001C05E6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t>CET_CBL</w:t>
            </w:r>
            <w:r w:rsidR="00B52C5A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t>1</w:t>
            </w:r>
          </w:p>
        </w:tc>
        <w:tc>
          <w:tcPr>
            <w:tcW w:w="1833" w:type="dxa"/>
          </w:tcPr>
          <w:p w:rsidR="00B52C5A" w:rsidRDefault="00B52C5A" w:rsidP="001C05E6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t>CET_CBTL1</w:t>
            </w:r>
          </w:p>
        </w:tc>
        <w:tc>
          <w:tcPr>
            <w:tcW w:w="1833" w:type="dxa"/>
          </w:tcPr>
          <w:p w:rsidR="00B52C5A" w:rsidRPr="00E77729" w:rsidRDefault="00B52C5A" w:rsidP="003B1BD5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t>CET_CBTL2</w:t>
            </w:r>
          </w:p>
        </w:tc>
        <w:tc>
          <w:tcPr>
            <w:tcW w:w="1833" w:type="dxa"/>
          </w:tcPr>
          <w:p w:rsidR="00B52C5A" w:rsidRPr="00C62E33" w:rsidRDefault="00B52C5A" w:rsidP="003D70A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t>CET_I1</w:t>
            </w:r>
          </w:p>
        </w:tc>
        <w:tc>
          <w:tcPr>
            <w:tcW w:w="1834" w:type="dxa"/>
          </w:tcPr>
          <w:p w:rsidR="00B52C5A" w:rsidRPr="00B52C5A" w:rsidRDefault="00B52C5A" w:rsidP="00E7772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t>CET_I2</w:t>
            </w:r>
          </w:p>
        </w:tc>
      </w:tr>
      <w:tr w:rsidR="00B52C5A" w:rsidRPr="00E823C3" w:rsidTr="00C35FC3">
        <w:tc>
          <w:tcPr>
            <w:tcW w:w="1833" w:type="dxa"/>
          </w:tcPr>
          <w:p w:rsidR="00B52C5A" w:rsidRDefault="00B52C5A" w:rsidP="001C05E6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 w:rsidRPr="00B52C5A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382346ED" wp14:editId="3C64C80A">
                  <wp:extent cx="1080000" cy="136800"/>
                  <wp:effectExtent l="0" t="0" r="635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B52C5A" w:rsidRDefault="00B52C5A" w:rsidP="001C05E6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 w:rsidRPr="00B52C5A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015B0E97" wp14:editId="1D4B5A00">
                  <wp:extent cx="1080000" cy="136800"/>
                  <wp:effectExtent l="0" t="0" r="635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B52C5A" w:rsidRPr="00E77729" w:rsidRDefault="00B52C5A" w:rsidP="003B1BD5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 w:rsidRPr="00B52C5A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6EC86CBE" wp14:editId="1A00A9F4">
                  <wp:extent cx="1080000" cy="136800"/>
                  <wp:effectExtent l="0" t="0" r="635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B52C5A" w:rsidRPr="00C62E33" w:rsidRDefault="00B52C5A" w:rsidP="003D70A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 w:rsidRPr="00B52C5A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2684A72C" wp14:editId="4A0DF8EF">
                  <wp:extent cx="1080000" cy="136800"/>
                  <wp:effectExtent l="0" t="0" r="635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4" w:type="dxa"/>
          </w:tcPr>
          <w:p w:rsidR="00B52C5A" w:rsidRPr="00B52C5A" w:rsidRDefault="00B52C5A" w:rsidP="00E7772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 w:rsidRPr="00B52C5A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2618595F" wp14:editId="0F295DCB">
                  <wp:extent cx="1080000" cy="136800"/>
                  <wp:effectExtent l="0" t="0" r="635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2C5A" w:rsidRPr="00E823C3" w:rsidTr="00C35FC3">
        <w:tc>
          <w:tcPr>
            <w:tcW w:w="1833" w:type="dxa"/>
          </w:tcPr>
          <w:p w:rsidR="00B52C5A" w:rsidRPr="00B52C5A" w:rsidRDefault="00B52C5A" w:rsidP="001C05E6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</w:p>
        </w:tc>
        <w:tc>
          <w:tcPr>
            <w:tcW w:w="1833" w:type="dxa"/>
          </w:tcPr>
          <w:p w:rsidR="00B52C5A" w:rsidRPr="00B52C5A" w:rsidRDefault="00B52C5A" w:rsidP="001C05E6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</w:p>
        </w:tc>
        <w:tc>
          <w:tcPr>
            <w:tcW w:w="1833" w:type="dxa"/>
          </w:tcPr>
          <w:p w:rsidR="00B52C5A" w:rsidRPr="00B52C5A" w:rsidRDefault="00B52C5A" w:rsidP="003B1BD5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</w:p>
        </w:tc>
        <w:tc>
          <w:tcPr>
            <w:tcW w:w="1833" w:type="dxa"/>
          </w:tcPr>
          <w:p w:rsidR="00B52C5A" w:rsidRPr="00B52C5A" w:rsidRDefault="00B52C5A" w:rsidP="003D70A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</w:p>
        </w:tc>
        <w:tc>
          <w:tcPr>
            <w:tcW w:w="1834" w:type="dxa"/>
          </w:tcPr>
          <w:p w:rsidR="00B52C5A" w:rsidRPr="00B52C5A" w:rsidRDefault="00B52C5A" w:rsidP="00E7772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</w:p>
        </w:tc>
      </w:tr>
      <w:tr w:rsidR="00B52C5A" w:rsidRPr="00E823C3" w:rsidTr="00C35FC3">
        <w:tc>
          <w:tcPr>
            <w:tcW w:w="1833" w:type="dxa"/>
          </w:tcPr>
          <w:p w:rsidR="00B52C5A" w:rsidRPr="006D7126" w:rsidRDefault="006D7126" w:rsidP="006D7126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>
                  <wp:extent cx="1019175" cy="1019175"/>
                  <wp:effectExtent l="0" t="0" r="9525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B52C5A" w:rsidRPr="00B52C5A" w:rsidRDefault="006D7126" w:rsidP="001C05E6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>
                  <wp:extent cx="1019175" cy="1019175"/>
                  <wp:effectExtent l="0" t="0" r="9525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B52C5A" w:rsidRPr="00B52C5A" w:rsidRDefault="006D7126" w:rsidP="003B1BD5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>
                  <wp:extent cx="1019175" cy="1019175"/>
                  <wp:effectExtent l="0" t="0" r="9525" b="952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B52C5A" w:rsidRPr="00B52C5A" w:rsidRDefault="006D7126" w:rsidP="003D70A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>
                  <wp:extent cx="1019175" cy="1019175"/>
                  <wp:effectExtent l="0" t="0" r="9525" b="952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4" w:type="dxa"/>
          </w:tcPr>
          <w:p w:rsidR="00B52C5A" w:rsidRPr="00B52C5A" w:rsidRDefault="006D7126" w:rsidP="00E7772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>
                  <wp:extent cx="1019175" cy="1019175"/>
                  <wp:effectExtent l="0" t="0" r="9525" b="952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2C5A" w:rsidRPr="00E823C3" w:rsidTr="00C35FC3">
        <w:tc>
          <w:tcPr>
            <w:tcW w:w="1833" w:type="dxa"/>
          </w:tcPr>
          <w:p w:rsidR="00B52C5A" w:rsidRPr="00B52C5A" w:rsidRDefault="00B52C5A" w:rsidP="001C05E6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t>CET_I3</w:t>
            </w:r>
          </w:p>
        </w:tc>
        <w:tc>
          <w:tcPr>
            <w:tcW w:w="1833" w:type="dxa"/>
          </w:tcPr>
          <w:p w:rsidR="00B52C5A" w:rsidRPr="00B52C5A" w:rsidRDefault="00B52C5A" w:rsidP="001C05E6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t>CET_R1</w:t>
            </w:r>
          </w:p>
        </w:tc>
        <w:tc>
          <w:tcPr>
            <w:tcW w:w="1833" w:type="dxa"/>
          </w:tcPr>
          <w:p w:rsidR="00B52C5A" w:rsidRPr="00B52C5A" w:rsidRDefault="004918E3" w:rsidP="003B1BD5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t>CET_R2</w:t>
            </w:r>
          </w:p>
        </w:tc>
        <w:tc>
          <w:tcPr>
            <w:tcW w:w="1833" w:type="dxa"/>
          </w:tcPr>
          <w:p w:rsidR="00B52C5A" w:rsidRPr="00B52C5A" w:rsidRDefault="00331842" w:rsidP="003D70A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t>CET_R3</w:t>
            </w:r>
          </w:p>
        </w:tc>
        <w:tc>
          <w:tcPr>
            <w:tcW w:w="1834" w:type="dxa"/>
          </w:tcPr>
          <w:p w:rsidR="00B52C5A" w:rsidRPr="00B52C5A" w:rsidRDefault="00C87D01" w:rsidP="00E7772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t>CET_CBD1</w:t>
            </w:r>
          </w:p>
        </w:tc>
      </w:tr>
      <w:tr w:rsidR="00B52C5A" w:rsidRPr="00E823C3" w:rsidTr="00C35FC3">
        <w:tc>
          <w:tcPr>
            <w:tcW w:w="1833" w:type="dxa"/>
          </w:tcPr>
          <w:p w:rsidR="00B52C5A" w:rsidRDefault="00B52C5A" w:rsidP="001C05E6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 w:rsidRPr="00B52C5A">
              <w:rPr>
                <w:rFonts w:ascii="Arial Narrow" w:hAnsi="Arial Narrow"/>
                <w:sz w:val="18"/>
                <w:szCs w:val="18"/>
              </w:rPr>
              <w:drawing>
                <wp:inline distT="0" distB="0" distL="0" distR="0" wp14:anchorId="43472953" wp14:editId="1C093AE8">
                  <wp:extent cx="1080000" cy="136800"/>
                  <wp:effectExtent l="0" t="0" r="635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B52C5A" w:rsidRPr="00B52C5A" w:rsidRDefault="00B52C5A" w:rsidP="001C05E6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 w:rsidRPr="00B52C5A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2925A362" wp14:editId="23F9BCEC">
                  <wp:extent cx="1080000" cy="136800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B52C5A" w:rsidRPr="00B52C5A" w:rsidRDefault="00331842" w:rsidP="003B1BD5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 w:rsidRPr="00331842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3ED166CD" wp14:editId="0261A1BD">
                  <wp:extent cx="1080000" cy="136800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B52C5A" w:rsidRPr="00B52C5A" w:rsidRDefault="00331842" w:rsidP="003D70A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 w:rsidRPr="00331842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76868C46" wp14:editId="22C0579D">
                  <wp:extent cx="1080000" cy="136800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4" w:type="dxa"/>
          </w:tcPr>
          <w:p w:rsidR="00B52C5A" w:rsidRPr="00B52C5A" w:rsidRDefault="00C87D01" w:rsidP="00E7772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 w:rsidRPr="00C87D01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47EDE7F1" wp14:editId="0CE7F473">
                  <wp:extent cx="1080000" cy="136800"/>
                  <wp:effectExtent l="0" t="0" r="635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6ACA" w:rsidRPr="00E823C3" w:rsidTr="00C35FC3">
        <w:tc>
          <w:tcPr>
            <w:tcW w:w="1833" w:type="dxa"/>
          </w:tcPr>
          <w:p w:rsidR="00166ACA" w:rsidRPr="00B52C5A" w:rsidRDefault="00166ACA" w:rsidP="001C05E6">
            <w:pPr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833" w:type="dxa"/>
          </w:tcPr>
          <w:p w:rsidR="00166ACA" w:rsidRPr="00B52C5A" w:rsidRDefault="00166ACA" w:rsidP="001C05E6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</w:p>
        </w:tc>
        <w:tc>
          <w:tcPr>
            <w:tcW w:w="1833" w:type="dxa"/>
          </w:tcPr>
          <w:p w:rsidR="00166ACA" w:rsidRPr="00331842" w:rsidRDefault="00166ACA" w:rsidP="003B1BD5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</w:p>
        </w:tc>
        <w:tc>
          <w:tcPr>
            <w:tcW w:w="1833" w:type="dxa"/>
          </w:tcPr>
          <w:p w:rsidR="00166ACA" w:rsidRPr="00331842" w:rsidRDefault="00166ACA" w:rsidP="003D70A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</w:p>
        </w:tc>
        <w:tc>
          <w:tcPr>
            <w:tcW w:w="1834" w:type="dxa"/>
          </w:tcPr>
          <w:p w:rsidR="00166ACA" w:rsidRPr="00C87D01" w:rsidRDefault="00166ACA" w:rsidP="00E7772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</w:p>
        </w:tc>
      </w:tr>
      <w:tr w:rsidR="00166ACA" w:rsidRPr="00E823C3" w:rsidTr="00C35FC3">
        <w:tc>
          <w:tcPr>
            <w:tcW w:w="1833" w:type="dxa"/>
          </w:tcPr>
          <w:p w:rsidR="00166ACA" w:rsidRPr="00B52C5A" w:rsidRDefault="005665E6" w:rsidP="001C05E6">
            <w:pPr>
              <w:rPr>
                <w:rFonts w:ascii="Arial Narrow" w:hAnsi="Arial Narrow"/>
                <w:sz w:val="18"/>
                <w:szCs w:val="18"/>
              </w:rPr>
            </w:pPr>
            <w:bookmarkStart w:id="0" w:name="_GoBack"/>
            <w:bookmarkEnd w:id="0"/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>
                  <wp:extent cx="1019175" cy="1019175"/>
                  <wp:effectExtent l="0" t="0" r="9525" b="9525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166ACA" w:rsidRPr="00B52C5A" w:rsidRDefault="005665E6" w:rsidP="001C05E6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>
                  <wp:extent cx="1019175" cy="1019175"/>
                  <wp:effectExtent l="0" t="0" r="9525" b="9525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166ACA" w:rsidRPr="00331842" w:rsidRDefault="005665E6" w:rsidP="003B1BD5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>
                  <wp:extent cx="1019175" cy="1019175"/>
                  <wp:effectExtent l="0" t="0" r="9525" b="9525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166ACA" w:rsidRPr="00331842" w:rsidRDefault="005665E6" w:rsidP="003D70A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>
                  <wp:extent cx="1019175" cy="1019175"/>
                  <wp:effectExtent l="0" t="0" r="9525" b="9525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4" w:type="dxa"/>
          </w:tcPr>
          <w:p w:rsidR="00166ACA" w:rsidRPr="00C87D01" w:rsidRDefault="005665E6" w:rsidP="00E7772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>
                  <wp:extent cx="1019175" cy="1019175"/>
                  <wp:effectExtent l="0" t="0" r="9525" b="9525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6ACA" w:rsidRPr="00E823C3" w:rsidTr="00C35FC3">
        <w:tc>
          <w:tcPr>
            <w:tcW w:w="1833" w:type="dxa"/>
          </w:tcPr>
          <w:p w:rsidR="00166ACA" w:rsidRPr="00B52C5A" w:rsidRDefault="00166ACA" w:rsidP="001C05E6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>CET_L4</w:t>
            </w:r>
          </w:p>
        </w:tc>
        <w:tc>
          <w:tcPr>
            <w:tcW w:w="1833" w:type="dxa"/>
          </w:tcPr>
          <w:p w:rsidR="00166ACA" w:rsidRPr="00B52C5A" w:rsidRDefault="00166ACA" w:rsidP="001C05E6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t>CET_L5</w:t>
            </w:r>
          </w:p>
        </w:tc>
        <w:tc>
          <w:tcPr>
            <w:tcW w:w="1833" w:type="dxa"/>
          </w:tcPr>
          <w:p w:rsidR="00166ACA" w:rsidRPr="00331842" w:rsidRDefault="00166ACA" w:rsidP="003B1BD5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t>CET_L6</w:t>
            </w:r>
          </w:p>
        </w:tc>
        <w:tc>
          <w:tcPr>
            <w:tcW w:w="1833" w:type="dxa"/>
          </w:tcPr>
          <w:p w:rsidR="00166ACA" w:rsidRPr="00331842" w:rsidRDefault="00166ACA" w:rsidP="003D70A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t>CET_L7</w:t>
            </w:r>
          </w:p>
        </w:tc>
        <w:tc>
          <w:tcPr>
            <w:tcW w:w="1834" w:type="dxa"/>
          </w:tcPr>
          <w:p w:rsidR="00166ACA" w:rsidRPr="00C87D01" w:rsidRDefault="00166ACA" w:rsidP="00E7772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t>CET_L8</w:t>
            </w:r>
          </w:p>
        </w:tc>
      </w:tr>
      <w:tr w:rsidR="00166ACA" w:rsidRPr="00E823C3" w:rsidTr="00C35FC3">
        <w:tc>
          <w:tcPr>
            <w:tcW w:w="1833" w:type="dxa"/>
          </w:tcPr>
          <w:p w:rsidR="00166ACA" w:rsidRPr="00B52C5A" w:rsidRDefault="00445A91" w:rsidP="001C05E6">
            <w:pPr>
              <w:rPr>
                <w:rFonts w:ascii="Arial Narrow" w:hAnsi="Arial Narrow"/>
                <w:sz w:val="18"/>
                <w:szCs w:val="18"/>
              </w:rPr>
            </w:pPr>
            <w:r w:rsidRPr="00445A91">
              <w:rPr>
                <w:rFonts w:ascii="Arial Narrow" w:hAnsi="Arial Narrow"/>
                <w:sz w:val="18"/>
                <w:szCs w:val="18"/>
              </w:rPr>
              <w:drawing>
                <wp:inline distT="0" distB="0" distL="0" distR="0" wp14:anchorId="1E100172" wp14:editId="671425BD">
                  <wp:extent cx="1080000" cy="136800"/>
                  <wp:effectExtent l="0" t="0" r="635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166ACA" w:rsidRPr="00B52C5A" w:rsidRDefault="00445A91" w:rsidP="001C05E6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 w:rsidRPr="00445A91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64444B1A" wp14:editId="2B01FEBC">
                  <wp:extent cx="1080000" cy="136800"/>
                  <wp:effectExtent l="0" t="0" r="635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166ACA" w:rsidRPr="00331842" w:rsidRDefault="00445A91" w:rsidP="003B1BD5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 w:rsidRPr="00445A91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77A95382" wp14:editId="35F58C07">
                  <wp:extent cx="1080000" cy="136800"/>
                  <wp:effectExtent l="0" t="0" r="635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166ACA" w:rsidRPr="00331842" w:rsidRDefault="00445A91" w:rsidP="003D70A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 w:rsidRPr="00445A91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191CA12D" wp14:editId="7A5FF7D0">
                  <wp:extent cx="1080000" cy="136800"/>
                  <wp:effectExtent l="0" t="0" r="635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4" w:type="dxa"/>
          </w:tcPr>
          <w:p w:rsidR="00166ACA" w:rsidRPr="00C87D01" w:rsidRDefault="00445A91" w:rsidP="00E7772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 w:rsidRPr="00445A91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11A91565" wp14:editId="1EA68C00">
                  <wp:extent cx="1080000" cy="136800"/>
                  <wp:effectExtent l="0" t="0" r="635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2260" w:rsidRPr="00E823C3" w:rsidTr="00C35FC3">
        <w:tc>
          <w:tcPr>
            <w:tcW w:w="1833" w:type="dxa"/>
          </w:tcPr>
          <w:p w:rsidR="00452260" w:rsidRPr="00B52C5A" w:rsidRDefault="00452260" w:rsidP="001C05E6">
            <w:pPr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833" w:type="dxa"/>
          </w:tcPr>
          <w:p w:rsidR="00452260" w:rsidRPr="00B52C5A" w:rsidRDefault="00452260" w:rsidP="001C05E6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</w:p>
        </w:tc>
        <w:tc>
          <w:tcPr>
            <w:tcW w:w="1833" w:type="dxa"/>
          </w:tcPr>
          <w:p w:rsidR="00452260" w:rsidRPr="00331842" w:rsidRDefault="00452260" w:rsidP="003B1BD5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</w:p>
        </w:tc>
        <w:tc>
          <w:tcPr>
            <w:tcW w:w="1833" w:type="dxa"/>
          </w:tcPr>
          <w:p w:rsidR="00452260" w:rsidRPr="00331842" w:rsidRDefault="00452260" w:rsidP="003D70A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</w:p>
        </w:tc>
        <w:tc>
          <w:tcPr>
            <w:tcW w:w="1834" w:type="dxa"/>
          </w:tcPr>
          <w:p w:rsidR="00452260" w:rsidRPr="00C87D01" w:rsidRDefault="00452260" w:rsidP="00E7772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</w:p>
        </w:tc>
      </w:tr>
      <w:tr w:rsidR="00452260" w:rsidRPr="00E823C3" w:rsidTr="00C35FC3">
        <w:tc>
          <w:tcPr>
            <w:tcW w:w="1833" w:type="dxa"/>
          </w:tcPr>
          <w:p w:rsidR="00452260" w:rsidRPr="00B52C5A" w:rsidRDefault="005665E6" w:rsidP="001C05E6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lastRenderedPageBreak/>
              <w:drawing>
                <wp:inline distT="0" distB="0" distL="0" distR="0">
                  <wp:extent cx="1019175" cy="1019175"/>
                  <wp:effectExtent l="0" t="0" r="9525" b="9525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452260" w:rsidRPr="00B52C5A" w:rsidRDefault="005665E6" w:rsidP="001C05E6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>
                  <wp:extent cx="1019175" cy="1019175"/>
                  <wp:effectExtent l="0" t="0" r="9525" b="9525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452260" w:rsidRPr="00331842" w:rsidRDefault="005665E6" w:rsidP="003B1BD5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>
                  <wp:extent cx="1019175" cy="1019175"/>
                  <wp:effectExtent l="0" t="0" r="9525" b="9525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452260" w:rsidRPr="00331842" w:rsidRDefault="005665E6" w:rsidP="003D70A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>
                  <wp:extent cx="1019175" cy="1019175"/>
                  <wp:effectExtent l="0" t="0" r="9525" b="9525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4" w:type="dxa"/>
          </w:tcPr>
          <w:p w:rsidR="00452260" w:rsidRPr="00C87D01" w:rsidRDefault="005665E6" w:rsidP="00E77729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>
                  <wp:extent cx="1019175" cy="1019175"/>
                  <wp:effectExtent l="0" t="0" r="9525" b="952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65E6" w:rsidRPr="00E823C3" w:rsidTr="00C35FC3">
        <w:tc>
          <w:tcPr>
            <w:tcW w:w="1833" w:type="dxa"/>
          </w:tcPr>
          <w:p w:rsidR="005665E6" w:rsidRPr="00B52C5A" w:rsidRDefault="005665E6" w:rsidP="001C05E6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>CET_L9</w:t>
            </w:r>
          </w:p>
        </w:tc>
        <w:tc>
          <w:tcPr>
            <w:tcW w:w="1833" w:type="dxa"/>
          </w:tcPr>
          <w:p w:rsidR="005665E6" w:rsidRPr="00B52C5A" w:rsidRDefault="005665E6" w:rsidP="001C05E6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t>CET_L10</w:t>
            </w:r>
          </w:p>
        </w:tc>
        <w:tc>
          <w:tcPr>
            <w:tcW w:w="1833" w:type="dxa"/>
          </w:tcPr>
          <w:p w:rsidR="005665E6" w:rsidRPr="00331842" w:rsidRDefault="005665E6" w:rsidP="001C05E6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t>CET_L11</w:t>
            </w:r>
          </w:p>
        </w:tc>
        <w:tc>
          <w:tcPr>
            <w:tcW w:w="1833" w:type="dxa"/>
          </w:tcPr>
          <w:p w:rsidR="005665E6" w:rsidRPr="00331842" w:rsidRDefault="005665E6" w:rsidP="001C05E6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t>CET_L12</w:t>
            </w:r>
          </w:p>
        </w:tc>
        <w:tc>
          <w:tcPr>
            <w:tcW w:w="1834" w:type="dxa"/>
          </w:tcPr>
          <w:p w:rsidR="005665E6" w:rsidRPr="00C87D01" w:rsidRDefault="005665E6" w:rsidP="001C05E6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t>CET_L17</w:t>
            </w:r>
          </w:p>
        </w:tc>
      </w:tr>
      <w:tr w:rsidR="005665E6" w:rsidRPr="00E823C3" w:rsidTr="00C35FC3">
        <w:tc>
          <w:tcPr>
            <w:tcW w:w="1833" w:type="dxa"/>
          </w:tcPr>
          <w:p w:rsidR="005665E6" w:rsidRDefault="005665E6" w:rsidP="001C05E6">
            <w:pPr>
              <w:rPr>
                <w:rFonts w:ascii="Arial Narrow" w:hAnsi="Arial Narrow"/>
                <w:sz w:val="18"/>
                <w:szCs w:val="18"/>
              </w:rPr>
            </w:pPr>
            <w:r w:rsidRPr="00445A91">
              <w:rPr>
                <w:rFonts w:ascii="Arial Narrow" w:hAnsi="Arial Narrow"/>
                <w:sz w:val="18"/>
                <w:szCs w:val="18"/>
              </w:rPr>
              <w:drawing>
                <wp:inline distT="0" distB="0" distL="0" distR="0" wp14:anchorId="06078CEE" wp14:editId="6AB63FA1">
                  <wp:extent cx="1080000" cy="136800"/>
                  <wp:effectExtent l="0" t="0" r="635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5665E6" w:rsidRDefault="005665E6" w:rsidP="001C05E6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 w:rsidRPr="00445A91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6CB3F407" wp14:editId="4EA5AA00">
                  <wp:extent cx="1080000" cy="136800"/>
                  <wp:effectExtent l="0" t="0" r="635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5665E6" w:rsidRDefault="005665E6" w:rsidP="001C05E6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 w:rsidRPr="00445A91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4477ACC6" wp14:editId="3E2BFB8D">
                  <wp:extent cx="1080000" cy="136800"/>
                  <wp:effectExtent l="0" t="0" r="635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:rsidR="005665E6" w:rsidRDefault="005665E6" w:rsidP="001C05E6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 w:rsidRPr="00445A91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385E1EF9" wp14:editId="0DD70CA1">
                  <wp:extent cx="1080000" cy="136800"/>
                  <wp:effectExtent l="0" t="0" r="635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4" w:type="dxa"/>
          </w:tcPr>
          <w:p w:rsidR="005665E6" w:rsidRDefault="005665E6" w:rsidP="001C05E6">
            <w:pPr>
              <w:rPr>
                <w:rFonts w:ascii="Arial Narrow" w:hAnsi="Arial Narrow"/>
                <w:noProof/>
                <w:sz w:val="18"/>
                <w:szCs w:val="18"/>
                <w:lang w:eastAsia="de-CH"/>
              </w:rPr>
            </w:pPr>
            <w:r w:rsidRPr="00445A91">
              <w:rPr>
                <w:rFonts w:ascii="Arial Narrow" w:hAnsi="Arial Narrow"/>
                <w:noProof/>
                <w:sz w:val="18"/>
                <w:szCs w:val="18"/>
                <w:lang w:eastAsia="de-CH"/>
              </w:rPr>
              <w:drawing>
                <wp:inline distT="0" distB="0" distL="0" distR="0" wp14:anchorId="0E0C2B9F" wp14:editId="03F22FE8">
                  <wp:extent cx="1080000" cy="136800"/>
                  <wp:effectExtent l="0" t="0" r="635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08FF" w:rsidRPr="00E823C3" w:rsidRDefault="002408FF">
      <w:pPr>
        <w:rPr>
          <w:rFonts w:ascii="Arial Narrow" w:hAnsi="Arial Narrow"/>
          <w:sz w:val="18"/>
          <w:szCs w:val="18"/>
        </w:rPr>
      </w:pPr>
    </w:p>
    <w:p w:rsidR="002E6380" w:rsidRPr="00E823C3" w:rsidRDefault="002E6380">
      <w:pPr>
        <w:rPr>
          <w:rFonts w:ascii="Arial Narrow" w:hAnsi="Arial Narrow"/>
          <w:sz w:val="18"/>
          <w:szCs w:val="18"/>
        </w:rPr>
      </w:pPr>
    </w:p>
    <w:sectPr w:rsidR="002E6380" w:rsidRPr="00E823C3" w:rsidSect="00C35F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0D4D"/>
    <w:rsid w:val="00013AF1"/>
    <w:rsid w:val="00050409"/>
    <w:rsid w:val="000705D3"/>
    <w:rsid w:val="00087B4E"/>
    <w:rsid w:val="00095037"/>
    <w:rsid w:val="000E36FD"/>
    <w:rsid w:val="000E39D3"/>
    <w:rsid w:val="000E786A"/>
    <w:rsid w:val="00166ACA"/>
    <w:rsid w:val="001F20B0"/>
    <w:rsid w:val="00204FFE"/>
    <w:rsid w:val="00213341"/>
    <w:rsid w:val="0023602D"/>
    <w:rsid w:val="002408FF"/>
    <w:rsid w:val="0027496B"/>
    <w:rsid w:val="00274D4D"/>
    <w:rsid w:val="002D10F1"/>
    <w:rsid w:val="002E6380"/>
    <w:rsid w:val="00310214"/>
    <w:rsid w:val="00331842"/>
    <w:rsid w:val="003967EC"/>
    <w:rsid w:val="003A69DD"/>
    <w:rsid w:val="003B1BD5"/>
    <w:rsid w:val="003D70A9"/>
    <w:rsid w:val="0043422C"/>
    <w:rsid w:val="00434846"/>
    <w:rsid w:val="00445A91"/>
    <w:rsid w:val="00452260"/>
    <w:rsid w:val="00456A03"/>
    <w:rsid w:val="0047293E"/>
    <w:rsid w:val="004918E3"/>
    <w:rsid w:val="004D0B97"/>
    <w:rsid w:val="004D276C"/>
    <w:rsid w:val="00512C7F"/>
    <w:rsid w:val="00530232"/>
    <w:rsid w:val="00530D37"/>
    <w:rsid w:val="0053428A"/>
    <w:rsid w:val="00551497"/>
    <w:rsid w:val="005665E6"/>
    <w:rsid w:val="00594A95"/>
    <w:rsid w:val="006230AD"/>
    <w:rsid w:val="006603F3"/>
    <w:rsid w:val="006700CC"/>
    <w:rsid w:val="006B5869"/>
    <w:rsid w:val="006D7126"/>
    <w:rsid w:val="00706197"/>
    <w:rsid w:val="0074712B"/>
    <w:rsid w:val="00752768"/>
    <w:rsid w:val="007871BA"/>
    <w:rsid w:val="007C5EC4"/>
    <w:rsid w:val="007D7CBF"/>
    <w:rsid w:val="0082357C"/>
    <w:rsid w:val="00831639"/>
    <w:rsid w:val="00854FB6"/>
    <w:rsid w:val="008554A8"/>
    <w:rsid w:val="00860481"/>
    <w:rsid w:val="00880573"/>
    <w:rsid w:val="008B76AF"/>
    <w:rsid w:val="008C2FD3"/>
    <w:rsid w:val="008D66D3"/>
    <w:rsid w:val="00914EED"/>
    <w:rsid w:val="00917C21"/>
    <w:rsid w:val="009D42E0"/>
    <w:rsid w:val="00A86C04"/>
    <w:rsid w:val="00A908B0"/>
    <w:rsid w:val="00A95ACE"/>
    <w:rsid w:val="00AB4076"/>
    <w:rsid w:val="00B52C5A"/>
    <w:rsid w:val="00B66E27"/>
    <w:rsid w:val="00C35FC3"/>
    <w:rsid w:val="00C37EA1"/>
    <w:rsid w:val="00C55201"/>
    <w:rsid w:val="00C56D2B"/>
    <w:rsid w:val="00C62E33"/>
    <w:rsid w:val="00C64411"/>
    <w:rsid w:val="00C87D01"/>
    <w:rsid w:val="00CF0D4D"/>
    <w:rsid w:val="00D05FEF"/>
    <w:rsid w:val="00D2637E"/>
    <w:rsid w:val="00DA5D16"/>
    <w:rsid w:val="00DB5A15"/>
    <w:rsid w:val="00E21E8F"/>
    <w:rsid w:val="00E63BB4"/>
    <w:rsid w:val="00E77729"/>
    <w:rsid w:val="00E823C3"/>
    <w:rsid w:val="00EE2E0E"/>
    <w:rsid w:val="00EF4CA0"/>
    <w:rsid w:val="00F06568"/>
    <w:rsid w:val="00F245AC"/>
    <w:rsid w:val="00F74B25"/>
    <w:rsid w:val="00F81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F0D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F0D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0D4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F0D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F0D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0D4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emf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emf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emf"/><Relationship Id="rId89" Type="http://schemas.openxmlformats.org/officeDocument/2006/relationships/image" Target="media/image85.png"/><Relationship Id="rId112" Type="http://schemas.openxmlformats.org/officeDocument/2006/relationships/image" Target="media/image108.emf"/><Relationship Id="rId133" Type="http://schemas.openxmlformats.org/officeDocument/2006/relationships/image" Target="media/image129.emf"/><Relationship Id="rId138" Type="http://schemas.openxmlformats.org/officeDocument/2006/relationships/image" Target="media/image134.emf"/><Relationship Id="rId154" Type="http://schemas.openxmlformats.org/officeDocument/2006/relationships/image" Target="media/image150.emf"/><Relationship Id="rId159" Type="http://schemas.openxmlformats.org/officeDocument/2006/relationships/image" Target="media/image155.png"/><Relationship Id="rId175" Type="http://schemas.openxmlformats.org/officeDocument/2006/relationships/image" Target="media/image171.png"/><Relationship Id="rId170" Type="http://schemas.openxmlformats.org/officeDocument/2006/relationships/image" Target="media/image166.emf"/><Relationship Id="rId16" Type="http://schemas.openxmlformats.org/officeDocument/2006/relationships/image" Target="media/image12.emf"/><Relationship Id="rId107" Type="http://schemas.openxmlformats.org/officeDocument/2006/relationships/image" Target="media/image103.png"/><Relationship Id="rId11" Type="http://schemas.openxmlformats.org/officeDocument/2006/relationships/image" Target="media/image7.emf"/><Relationship Id="rId32" Type="http://schemas.openxmlformats.org/officeDocument/2006/relationships/image" Target="media/image28.png"/><Relationship Id="rId37" Type="http://schemas.openxmlformats.org/officeDocument/2006/relationships/image" Target="media/image33.emf"/><Relationship Id="rId53" Type="http://schemas.openxmlformats.org/officeDocument/2006/relationships/image" Target="media/image49.png"/><Relationship Id="rId58" Type="http://schemas.openxmlformats.org/officeDocument/2006/relationships/image" Target="media/image54.emf"/><Relationship Id="rId74" Type="http://schemas.openxmlformats.org/officeDocument/2006/relationships/image" Target="media/image70.emf"/><Relationship Id="rId79" Type="http://schemas.openxmlformats.org/officeDocument/2006/relationships/image" Target="media/image75.png"/><Relationship Id="rId102" Type="http://schemas.openxmlformats.org/officeDocument/2006/relationships/image" Target="media/image98.emf"/><Relationship Id="rId123" Type="http://schemas.openxmlformats.org/officeDocument/2006/relationships/image" Target="media/image119.emf"/><Relationship Id="rId128" Type="http://schemas.openxmlformats.org/officeDocument/2006/relationships/image" Target="media/image124.png"/><Relationship Id="rId144" Type="http://schemas.openxmlformats.org/officeDocument/2006/relationships/image" Target="media/image140.emf"/><Relationship Id="rId149" Type="http://schemas.openxmlformats.org/officeDocument/2006/relationships/image" Target="media/image145.png"/><Relationship Id="rId5" Type="http://schemas.openxmlformats.org/officeDocument/2006/relationships/image" Target="media/image1.emf"/><Relationship Id="rId90" Type="http://schemas.openxmlformats.org/officeDocument/2006/relationships/image" Target="media/image86.png"/><Relationship Id="rId95" Type="http://schemas.openxmlformats.org/officeDocument/2006/relationships/image" Target="media/image91.emf"/><Relationship Id="rId160" Type="http://schemas.openxmlformats.org/officeDocument/2006/relationships/image" Target="media/image156.emf"/><Relationship Id="rId165" Type="http://schemas.openxmlformats.org/officeDocument/2006/relationships/image" Target="media/image161.png"/><Relationship Id="rId181" Type="http://schemas.openxmlformats.org/officeDocument/2006/relationships/image" Target="media/image177.emf"/><Relationship Id="rId186" Type="http://schemas.openxmlformats.org/officeDocument/2006/relationships/image" Target="media/image182.png"/><Relationship Id="rId22" Type="http://schemas.openxmlformats.org/officeDocument/2006/relationships/image" Target="media/image18.png"/><Relationship Id="rId27" Type="http://schemas.openxmlformats.org/officeDocument/2006/relationships/image" Target="media/image23.emf"/><Relationship Id="rId43" Type="http://schemas.openxmlformats.org/officeDocument/2006/relationships/image" Target="media/image39.png"/><Relationship Id="rId48" Type="http://schemas.openxmlformats.org/officeDocument/2006/relationships/image" Target="media/image44.emf"/><Relationship Id="rId64" Type="http://schemas.openxmlformats.org/officeDocument/2006/relationships/image" Target="media/image60.emf"/><Relationship Id="rId69" Type="http://schemas.openxmlformats.org/officeDocument/2006/relationships/image" Target="media/image65.png"/><Relationship Id="rId113" Type="http://schemas.openxmlformats.org/officeDocument/2006/relationships/image" Target="media/image109.emf"/><Relationship Id="rId118" Type="http://schemas.openxmlformats.org/officeDocument/2006/relationships/image" Target="media/image114.png"/><Relationship Id="rId134" Type="http://schemas.openxmlformats.org/officeDocument/2006/relationships/image" Target="media/image130.emf"/><Relationship Id="rId139" Type="http://schemas.openxmlformats.org/officeDocument/2006/relationships/image" Target="media/image135.emf"/><Relationship Id="rId80" Type="http://schemas.openxmlformats.org/officeDocument/2006/relationships/image" Target="media/image76.png"/><Relationship Id="rId85" Type="http://schemas.openxmlformats.org/officeDocument/2006/relationships/image" Target="media/image81.emf"/><Relationship Id="rId150" Type="http://schemas.openxmlformats.org/officeDocument/2006/relationships/image" Target="media/image146.png"/><Relationship Id="rId155" Type="http://schemas.openxmlformats.org/officeDocument/2006/relationships/image" Target="media/image151.png"/><Relationship Id="rId171" Type="http://schemas.openxmlformats.org/officeDocument/2006/relationships/image" Target="media/image167.emf"/><Relationship Id="rId176" Type="http://schemas.openxmlformats.org/officeDocument/2006/relationships/image" Target="media/image172.png"/><Relationship Id="rId12" Type="http://schemas.openxmlformats.org/officeDocument/2006/relationships/image" Target="media/image8.png"/><Relationship Id="rId17" Type="http://schemas.openxmlformats.org/officeDocument/2006/relationships/image" Target="media/image13.emf"/><Relationship Id="rId33" Type="http://schemas.openxmlformats.org/officeDocument/2006/relationships/image" Target="media/image29.png"/><Relationship Id="rId38" Type="http://schemas.openxmlformats.org/officeDocument/2006/relationships/image" Target="media/image34.emf"/><Relationship Id="rId59" Type="http://schemas.openxmlformats.org/officeDocument/2006/relationships/image" Target="media/image55.png"/><Relationship Id="rId103" Type="http://schemas.openxmlformats.org/officeDocument/2006/relationships/image" Target="media/image99.emf"/><Relationship Id="rId108" Type="http://schemas.openxmlformats.org/officeDocument/2006/relationships/image" Target="media/image104.png"/><Relationship Id="rId124" Type="http://schemas.openxmlformats.org/officeDocument/2006/relationships/image" Target="media/image120.emf"/><Relationship Id="rId129" Type="http://schemas.openxmlformats.org/officeDocument/2006/relationships/image" Target="media/image125.png"/><Relationship Id="rId54" Type="http://schemas.openxmlformats.org/officeDocument/2006/relationships/image" Target="media/image50.emf"/><Relationship Id="rId70" Type="http://schemas.openxmlformats.org/officeDocument/2006/relationships/image" Target="media/image66.png"/><Relationship Id="rId75" Type="http://schemas.openxmlformats.org/officeDocument/2006/relationships/image" Target="media/image71.emf"/><Relationship Id="rId91" Type="http://schemas.openxmlformats.org/officeDocument/2006/relationships/image" Target="media/image87.emf"/><Relationship Id="rId96" Type="http://schemas.openxmlformats.org/officeDocument/2006/relationships/image" Target="media/image92.png"/><Relationship Id="rId140" Type="http://schemas.openxmlformats.org/officeDocument/2006/relationships/image" Target="media/image136.emf"/><Relationship Id="rId145" Type="http://schemas.openxmlformats.org/officeDocument/2006/relationships/image" Target="media/image141.emf"/><Relationship Id="rId161" Type="http://schemas.openxmlformats.org/officeDocument/2006/relationships/image" Target="media/image157.emf"/><Relationship Id="rId166" Type="http://schemas.openxmlformats.org/officeDocument/2006/relationships/image" Target="media/image162.png"/><Relationship Id="rId182" Type="http://schemas.openxmlformats.org/officeDocument/2006/relationships/image" Target="media/image178.emf"/><Relationship Id="rId187" Type="http://schemas.openxmlformats.org/officeDocument/2006/relationships/image" Target="media/image183.png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23" Type="http://schemas.openxmlformats.org/officeDocument/2006/relationships/image" Target="media/image19.png"/><Relationship Id="rId28" Type="http://schemas.openxmlformats.org/officeDocument/2006/relationships/image" Target="media/image24.emf"/><Relationship Id="rId49" Type="http://schemas.openxmlformats.org/officeDocument/2006/relationships/image" Target="media/image45.png"/><Relationship Id="rId114" Type="http://schemas.openxmlformats.org/officeDocument/2006/relationships/image" Target="media/image110.emf"/><Relationship Id="rId119" Type="http://schemas.openxmlformats.org/officeDocument/2006/relationships/image" Target="media/image115.png"/><Relationship Id="rId44" Type="http://schemas.openxmlformats.org/officeDocument/2006/relationships/image" Target="media/image40.emf"/><Relationship Id="rId60" Type="http://schemas.openxmlformats.org/officeDocument/2006/relationships/image" Target="media/image56.png"/><Relationship Id="rId65" Type="http://schemas.openxmlformats.org/officeDocument/2006/relationships/image" Target="media/image61.emf"/><Relationship Id="rId81" Type="http://schemas.openxmlformats.org/officeDocument/2006/relationships/image" Target="media/image77.emf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emf"/><Relationship Id="rId151" Type="http://schemas.openxmlformats.org/officeDocument/2006/relationships/image" Target="media/image147.emf"/><Relationship Id="rId156" Type="http://schemas.openxmlformats.org/officeDocument/2006/relationships/image" Target="media/image152.png"/><Relationship Id="rId177" Type="http://schemas.openxmlformats.org/officeDocument/2006/relationships/image" Target="media/image173.png"/><Relationship Id="rId172" Type="http://schemas.openxmlformats.org/officeDocument/2006/relationships/image" Target="media/image168.emf"/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emf"/><Relationship Id="rId50" Type="http://schemas.openxmlformats.org/officeDocument/2006/relationships/image" Target="media/image46.png"/><Relationship Id="rId55" Type="http://schemas.openxmlformats.org/officeDocument/2006/relationships/image" Target="media/image51.emf"/><Relationship Id="rId76" Type="http://schemas.openxmlformats.org/officeDocument/2006/relationships/image" Target="media/image72.emf"/><Relationship Id="rId97" Type="http://schemas.openxmlformats.org/officeDocument/2006/relationships/image" Target="media/image93.png"/><Relationship Id="rId104" Type="http://schemas.openxmlformats.org/officeDocument/2006/relationships/image" Target="media/image100.emf"/><Relationship Id="rId120" Type="http://schemas.openxmlformats.org/officeDocument/2006/relationships/image" Target="media/image116.png"/><Relationship Id="rId125" Type="http://schemas.openxmlformats.org/officeDocument/2006/relationships/image" Target="media/image121.emf"/><Relationship Id="rId141" Type="http://schemas.openxmlformats.org/officeDocument/2006/relationships/image" Target="media/image137.emf"/><Relationship Id="rId146" Type="http://schemas.openxmlformats.org/officeDocument/2006/relationships/image" Target="media/image142.emf"/><Relationship Id="rId167" Type="http://schemas.openxmlformats.org/officeDocument/2006/relationships/image" Target="media/image163.png"/><Relationship Id="rId188" Type="http://schemas.openxmlformats.org/officeDocument/2006/relationships/image" Target="media/image184.png"/><Relationship Id="rId7" Type="http://schemas.openxmlformats.org/officeDocument/2006/relationships/image" Target="media/image3.emf"/><Relationship Id="rId71" Type="http://schemas.openxmlformats.org/officeDocument/2006/relationships/image" Target="media/image67.png"/><Relationship Id="rId92" Type="http://schemas.openxmlformats.org/officeDocument/2006/relationships/image" Target="media/image88.emf"/><Relationship Id="rId162" Type="http://schemas.openxmlformats.org/officeDocument/2006/relationships/image" Target="media/image158.emf"/><Relationship Id="rId183" Type="http://schemas.openxmlformats.org/officeDocument/2006/relationships/image" Target="media/image179.emf"/><Relationship Id="rId2" Type="http://schemas.microsoft.com/office/2007/relationships/stylesWithEffects" Target="stylesWithEffects.xml"/><Relationship Id="rId29" Type="http://schemas.openxmlformats.org/officeDocument/2006/relationships/image" Target="media/image25.emf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emf"/><Relationship Id="rId66" Type="http://schemas.openxmlformats.org/officeDocument/2006/relationships/image" Target="media/image62.emf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emf"/><Relationship Id="rId131" Type="http://schemas.openxmlformats.org/officeDocument/2006/relationships/image" Target="media/image127.emf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178" Type="http://schemas.openxmlformats.org/officeDocument/2006/relationships/image" Target="media/image174.png"/><Relationship Id="rId61" Type="http://schemas.openxmlformats.org/officeDocument/2006/relationships/image" Target="media/image57.png"/><Relationship Id="rId82" Type="http://schemas.openxmlformats.org/officeDocument/2006/relationships/image" Target="media/image78.emf"/><Relationship Id="rId152" Type="http://schemas.openxmlformats.org/officeDocument/2006/relationships/image" Target="media/image148.emf"/><Relationship Id="rId173" Type="http://schemas.openxmlformats.org/officeDocument/2006/relationships/image" Target="media/image169.emf"/><Relationship Id="rId19" Type="http://schemas.openxmlformats.org/officeDocument/2006/relationships/image" Target="media/image15.emf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emf"/><Relationship Id="rId56" Type="http://schemas.openxmlformats.org/officeDocument/2006/relationships/image" Target="media/image52.emf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emf"/><Relationship Id="rId126" Type="http://schemas.openxmlformats.org/officeDocument/2006/relationships/image" Target="media/image122.png"/><Relationship Id="rId147" Type="http://schemas.openxmlformats.org/officeDocument/2006/relationships/image" Target="media/image143.emf"/><Relationship Id="rId168" Type="http://schemas.openxmlformats.org/officeDocument/2006/relationships/image" Target="media/image164.png"/><Relationship Id="rId8" Type="http://schemas.openxmlformats.org/officeDocument/2006/relationships/image" Target="media/image4.emf"/><Relationship Id="rId51" Type="http://schemas.openxmlformats.org/officeDocument/2006/relationships/image" Target="media/image47.png"/><Relationship Id="rId72" Type="http://schemas.openxmlformats.org/officeDocument/2006/relationships/image" Target="media/image68.emf"/><Relationship Id="rId93" Type="http://schemas.openxmlformats.org/officeDocument/2006/relationships/image" Target="media/image89.emf"/><Relationship Id="rId98" Type="http://schemas.openxmlformats.org/officeDocument/2006/relationships/image" Target="media/image94.png"/><Relationship Id="rId121" Type="http://schemas.openxmlformats.org/officeDocument/2006/relationships/image" Target="media/image117.emf"/><Relationship Id="rId142" Type="http://schemas.openxmlformats.org/officeDocument/2006/relationships/image" Target="media/image138.emf"/><Relationship Id="rId163" Type="http://schemas.openxmlformats.org/officeDocument/2006/relationships/image" Target="media/image159.emf"/><Relationship Id="rId184" Type="http://schemas.openxmlformats.org/officeDocument/2006/relationships/image" Target="media/image180.emf"/><Relationship Id="rId189" Type="http://schemas.openxmlformats.org/officeDocument/2006/relationships/fontTable" Target="fontTable.xml"/><Relationship Id="rId3" Type="http://schemas.openxmlformats.org/officeDocument/2006/relationships/settings" Target="settings.xml"/><Relationship Id="rId25" Type="http://schemas.openxmlformats.org/officeDocument/2006/relationships/image" Target="media/image21.emf"/><Relationship Id="rId46" Type="http://schemas.openxmlformats.org/officeDocument/2006/relationships/image" Target="media/image42.emf"/><Relationship Id="rId67" Type="http://schemas.openxmlformats.org/officeDocument/2006/relationships/image" Target="media/image63.emf"/><Relationship Id="rId116" Type="http://schemas.openxmlformats.org/officeDocument/2006/relationships/image" Target="media/image112.png"/><Relationship Id="rId137" Type="http://schemas.openxmlformats.org/officeDocument/2006/relationships/image" Target="media/image133.emf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emf"/><Relationship Id="rId88" Type="http://schemas.openxmlformats.org/officeDocument/2006/relationships/image" Target="media/image84.png"/><Relationship Id="rId111" Type="http://schemas.openxmlformats.org/officeDocument/2006/relationships/image" Target="media/image107.emf"/><Relationship Id="rId132" Type="http://schemas.openxmlformats.org/officeDocument/2006/relationships/image" Target="media/image128.emf"/><Relationship Id="rId153" Type="http://schemas.openxmlformats.org/officeDocument/2006/relationships/image" Target="media/image149.emf"/><Relationship Id="rId174" Type="http://schemas.openxmlformats.org/officeDocument/2006/relationships/image" Target="media/image170.emf"/><Relationship Id="rId179" Type="http://schemas.openxmlformats.org/officeDocument/2006/relationships/image" Target="media/image175.png"/><Relationship Id="rId190" Type="http://schemas.openxmlformats.org/officeDocument/2006/relationships/theme" Target="theme/theme1.xml"/><Relationship Id="rId15" Type="http://schemas.openxmlformats.org/officeDocument/2006/relationships/image" Target="media/image11.emf"/><Relationship Id="rId36" Type="http://schemas.openxmlformats.org/officeDocument/2006/relationships/image" Target="media/image32.emf"/><Relationship Id="rId57" Type="http://schemas.openxmlformats.org/officeDocument/2006/relationships/image" Target="media/image53.emf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emf"/><Relationship Id="rId78" Type="http://schemas.openxmlformats.org/officeDocument/2006/relationships/image" Target="media/image74.png"/><Relationship Id="rId94" Type="http://schemas.openxmlformats.org/officeDocument/2006/relationships/image" Target="media/image90.emf"/><Relationship Id="rId99" Type="http://schemas.openxmlformats.org/officeDocument/2006/relationships/image" Target="media/image95.png"/><Relationship Id="rId101" Type="http://schemas.openxmlformats.org/officeDocument/2006/relationships/image" Target="media/image97.emf"/><Relationship Id="rId122" Type="http://schemas.openxmlformats.org/officeDocument/2006/relationships/image" Target="media/image118.emf"/><Relationship Id="rId143" Type="http://schemas.openxmlformats.org/officeDocument/2006/relationships/image" Target="media/image139.emf"/><Relationship Id="rId148" Type="http://schemas.openxmlformats.org/officeDocument/2006/relationships/image" Target="media/image144.png"/><Relationship Id="rId164" Type="http://schemas.openxmlformats.org/officeDocument/2006/relationships/image" Target="media/image160.emf"/><Relationship Id="rId169" Type="http://schemas.openxmlformats.org/officeDocument/2006/relationships/image" Target="media/image165.png"/><Relationship Id="rId185" Type="http://schemas.openxmlformats.org/officeDocument/2006/relationships/image" Target="media/image181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80" Type="http://schemas.openxmlformats.org/officeDocument/2006/relationships/image" Target="media/image17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AFD588F8.dotm</Template>
  <TotalTime>0</TotalTime>
  <Pages>4</Pages>
  <Words>184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PSI - Paul Scherrer Institut</Company>
  <LinksUpToDate>false</LinksUpToDate>
  <CharactersWithSpaces>1345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Kohlbrecher Joachim</dc:creator>
  <cp:keywords/>
  <dc:description/>
  <cp:lastModifiedBy>Kohlbrecher Joachim</cp:lastModifiedBy>
  <cp:revision>30</cp:revision>
  <dcterms:created xsi:type="dcterms:W3CDTF">2018-09-09T09:58:00Z</dcterms:created>
  <dcterms:modified xsi:type="dcterms:W3CDTF">2018-09-12T12:45:00Z</dcterms:modified>
</cp:coreProperties>
</file>